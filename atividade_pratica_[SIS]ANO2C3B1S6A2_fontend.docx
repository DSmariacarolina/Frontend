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A773" w14:textId="77777777" w:rsidR="00F312ED" w:rsidRPr="00C90361" w:rsidRDefault="00F312ED" w:rsidP="00F312ED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Frontend</w:t>
      </w:r>
    </w:p>
    <w:p w14:paraId="4A98AD5C" w14:textId="77777777" w:rsidR="00F312ED" w:rsidRPr="00C90361" w:rsidRDefault="00F312ED" w:rsidP="00F312ED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Entrega-AVA</w:t>
      </w:r>
    </w:p>
    <w:p w14:paraId="0B29CF73" w14:textId="0CE6AC5E" w:rsidR="004E2CDC" w:rsidRDefault="00F312ED" w:rsidP="00F312ED">
      <w:pPr>
        <w:spacing w:line="288" w:lineRule="auto"/>
        <w:jc w:val="center"/>
        <w:rPr>
          <w:rFonts w:ascii="Verdana" w:hAnsi="Verdana" w:cs="Poppins Light"/>
          <w:u w:val="single"/>
        </w:rPr>
      </w:pPr>
      <w:r>
        <w:rPr>
          <w:rFonts w:ascii="Verdana" w:eastAsia="Verdana" w:hAnsi="Verdana" w:cs="Verdana"/>
          <w:b/>
          <w:bCs/>
        </w:rPr>
        <w:t xml:space="preserve">Atividade </w:t>
      </w:r>
      <w:r w:rsidR="00A12978">
        <w:rPr>
          <w:rFonts w:ascii="Verdana" w:eastAsia="Verdana" w:hAnsi="Verdana" w:cs="Verdana"/>
          <w:b/>
          <w:bCs/>
        </w:rPr>
        <w:t xml:space="preserve">Prática </w:t>
      </w:r>
      <w:r w:rsidRPr="00C90361">
        <w:rPr>
          <w:rFonts w:ascii="Verdana" w:eastAsia="Verdana" w:hAnsi="Verdana" w:cs="Verdana"/>
          <w:b/>
          <w:bCs/>
        </w:rPr>
        <w:t>[SIS]ANO2C3B1S</w:t>
      </w:r>
      <w:r>
        <w:rPr>
          <w:rFonts w:ascii="Verdana" w:eastAsia="Verdana" w:hAnsi="Verdana" w:cs="Verdana"/>
          <w:b/>
          <w:bCs/>
        </w:rPr>
        <w:t>6</w:t>
      </w:r>
      <w:r w:rsidRPr="00C90361">
        <w:rPr>
          <w:rFonts w:ascii="Verdana" w:eastAsia="Verdana" w:hAnsi="Verdana" w:cs="Verdana"/>
          <w:b/>
          <w:bCs/>
        </w:rPr>
        <w:t>A</w:t>
      </w:r>
      <w:r w:rsidR="00143C25">
        <w:rPr>
          <w:rFonts w:ascii="Verdana" w:eastAsia="Verdana" w:hAnsi="Verdana" w:cs="Verdana"/>
          <w:b/>
          <w:bCs/>
        </w:rPr>
        <w:t>2</w:t>
      </w:r>
    </w:p>
    <w:p w14:paraId="53C100DC" w14:textId="77777777" w:rsidR="00F312ED" w:rsidRPr="00F312ED" w:rsidRDefault="00F312ED" w:rsidP="00F312ED">
      <w:pPr>
        <w:spacing w:line="288" w:lineRule="auto"/>
        <w:jc w:val="center"/>
        <w:rPr>
          <w:rFonts w:ascii="Verdana" w:hAnsi="Verdana" w:cs="Poppins Light"/>
          <w:sz w:val="18"/>
          <w:szCs w:val="18"/>
          <w:u w:val="single"/>
        </w:rPr>
      </w:pPr>
    </w:p>
    <w:p w14:paraId="7B6FAE41" w14:textId="267D7D1C" w:rsidR="004E2CDC" w:rsidRPr="00F312ED" w:rsidRDefault="004E2CDC" w:rsidP="00F312ED">
      <w:pPr>
        <w:jc w:val="both"/>
        <w:rPr>
          <w:rFonts w:ascii="Verdana" w:hAnsi="Verdana" w:cs="Poppins"/>
          <w:b/>
          <w:bCs/>
          <w:noProof/>
          <w:sz w:val="22"/>
          <w:szCs w:val="22"/>
        </w:rPr>
      </w:pPr>
      <w:r w:rsidRPr="00F312ED">
        <w:rPr>
          <w:rFonts w:ascii="Verdana" w:hAnsi="Verdana" w:cs="Poppins"/>
          <w:b/>
          <w:bCs/>
          <w:noProof/>
          <w:sz w:val="22"/>
          <w:szCs w:val="22"/>
        </w:rPr>
        <w:t>Contextualização</w:t>
      </w:r>
    </w:p>
    <w:p w14:paraId="17CB71CB" w14:textId="77777777" w:rsidR="004E2CDC" w:rsidRPr="00F312ED" w:rsidRDefault="004E2CDC" w:rsidP="00F312ED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2B22EA54" w14:textId="5E0831E9" w:rsidR="0072411A" w:rsidRPr="00F312ED" w:rsidRDefault="0072411A" w:rsidP="00F312ED">
      <w:pPr>
        <w:jc w:val="both"/>
        <w:rPr>
          <w:rFonts w:ascii="Verdana" w:hAnsi="Verdana" w:cs="Poppins"/>
          <w:b/>
          <w:bCs/>
          <w:noProof/>
          <w:sz w:val="22"/>
          <w:szCs w:val="22"/>
        </w:rPr>
      </w:pPr>
      <w:r w:rsidRPr="00F312ED">
        <w:rPr>
          <w:rFonts w:ascii="Verdana" w:hAnsi="Verdana" w:cs="Poppins"/>
          <w:b/>
          <w:bCs/>
          <w:noProof/>
          <w:sz w:val="22"/>
          <w:szCs w:val="22"/>
        </w:rPr>
        <w:t>Vue.js</w:t>
      </w:r>
    </w:p>
    <w:p w14:paraId="4B03BBBA" w14:textId="77777777" w:rsidR="0072411A" w:rsidRPr="00F312ED" w:rsidRDefault="0072411A" w:rsidP="00F312ED">
      <w:pPr>
        <w:numPr>
          <w:ilvl w:val="0"/>
          <w:numId w:val="27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noProof/>
          <w:sz w:val="18"/>
          <w:szCs w:val="18"/>
        </w:rPr>
        <w:t>Vue.js é baseado em componentes, permitindo criar e gerenciar interfaces de usuário como blocos reutilizáveis. Cada componente pode ter seu próprio template, lógica e estilos.</w:t>
      </w:r>
    </w:p>
    <w:p w14:paraId="6945A569" w14:textId="0E181FCD" w:rsidR="0072411A" w:rsidRPr="00F312ED" w:rsidRDefault="0072411A" w:rsidP="00F312ED">
      <w:pPr>
        <w:numPr>
          <w:ilvl w:val="0"/>
          <w:numId w:val="27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noProof/>
          <w:sz w:val="18"/>
          <w:szCs w:val="18"/>
        </w:rPr>
        <w:t>Após a instalação do Vue CLI e a criação do projeto, a estrutura básica do projeto é gerada. Dentro da pasta src ficará a maior parte do código.</w:t>
      </w:r>
    </w:p>
    <w:p w14:paraId="2FE79AFE" w14:textId="77777777" w:rsidR="0072411A" w:rsidRPr="00F312ED" w:rsidRDefault="0072411A" w:rsidP="00F312ED">
      <w:pPr>
        <w:numPr>
          <w:ilvl w:val="0"/>
          <w:numId w:val="27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noProof/>
          <w:sz w:val="18"/>
          <w:szCs w:val="18"/>
        </w:rPr>
        <w:t>O arquivo principal é o App.vue, que vai servir como ponto de entrada para os componentes que você criar.</w:t>
      </w:r>
    </w:p>
    <w:p w14:paraId="7E18AF08" w14:textId="77777777" w:rsidR="00BA3932" w:rsidRPr="00F312ED" w:rsidRDefault="00BA3932" w:rsidP="00F312ED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581EB51B" w14:textId="3AF82D77" w:rsidR="0072411A" w:rsidRPr="00F312ED" w:rsidRDefault="0072411A" w:rsidP="00F312ED">
      <w:p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i/>
          <w:iCs/>
          <w:noProof/>
          <w:sz w:val="18"/>
          <w:szCs w:val="18"/>
        </w:rPr>
        <w:t xml:space="preserve">Data </w:t>
      </w:r>
      <w:r w:rsidR="00B95516" w:rsidRPr="00F312ED">
        <w:rPr>
          <w:rFonts w:ascii="Verdana" w:hAnsi="Verdana" w:cs="Poppins"/>
          <w:b/>
          <w:bCs/>
          <w:i/>
          <w:iCs/>
          <w:noProof/>
          <w:sz w:val="18"/>
          <w:szCs w:val="18"/>
        </w:rPr>
        <w:t>binding</w:t>
      </w:r>
      <w:r w:rsidR="00B95516" w:rsidRPr="00F312ED">
        <w:rPr>
          <w:rFonts w:ascii="Verdana" w:hAnsi="Verdana" w:cs="Poppins"/>
          <w:noProof/>
          <w:sz w:val="18"/>
          <w:szCs w:val="18"/>
        </w:rPr>
        <w:t xml:space="preserve"> </w:t>
      </w:r>
      <w:r w:rsidRPr="00F312ED">
        <w:rPr>
          <w:rFonts w:ascii="Verdana" w:hAnsi="Verdana" w:cs="Poppins"/>
          <w:noProof/>
          <w:sz w:val="18"/>
          <w:szCs w:val="18"/>
        </w:rPr>
        <w:t>é um conceito fundamental em frameworks de desenvolvimento web modernos</w:t>
      </w:r>
      <w:r w:rsidR="00B95516" w:rsidRPr="00F312ED">
        <w:rPr>
          <w:rFonts w:ascii="Verdana" w:hAnsi="Verdana" w:cs="Poppins"/>
          <w:noProof/>
          <w:sz w:val="18"/>
          <w:szCs w:val="18"/>
        </w:rPr>
        <w:t>,</w:t>
      </w:r>
      <w:r w:rsidRPr="00F312ED">
        <w:rPr>
          <w:rFonts w:ascii="Verdana" w:hAnsi="Verdana" w:cs="Poppins"/>
          <w:noProof/>
          <w:sz w:val="18"/>
          <w:szCs w:val="18"/>
        </w:rPr>
        <w:t xml:space="preserve"> como Angular, React e Vue.js. Ele permite que você conecte dados de um componente (geralmente um componente TypeScript ou JavaScript) à sua interface (geralmente HTML). Em outras palavras, é a ponte entre a lógica da sua aplicação e a visualização </w:t>
      </w:r>
      <w:r w:rsidR="00B95516" w:rsidRPr="00F312ED">
        <w:rPr>
          <w:rFonts w:ascii="Verdana" w:hAnsi="Verdana" w:cs="Poppins"/>
          <w:noProof/>
          <w:sz w:val="18"/>
          <w:szCs w:val="18"/>
        </w:rPr>
        <w:t>do</w:t>
      </w:r>
      <w:r w:rsidRPr="00F312ED">
        <w:rPr>
          <w:rFonts w:ascii="Verdana" w:hAnsi="Verdana" w:cs="Poppins"/>
          <w:noProof/>
          <w:sz w:val="18"/>
          <w:szCs w:val="18"/>
        </w:rPr>
        <w:t xml:space="preserve"> usuário.</w:t>
      </w:r>
    </w:p>
    <w:p w14:paraId="55FB565E" w14:textId="77777777" w:rsidR="00BA3932" w:rsidRPr="00F312ED" w:rsidRDefault="00BA3932" w:rsidP="00F312ED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6A938A22" w14:textId="197D6C28" w:rsidR="0072411A" w:rsidRPr="00F312ED" w:rsidRDefault="0072411A" w:rsidP="00F312ED">
      <w:pPr>
        <w:jc w:val="both"/>
        <w:rPr>
          <w:rFonts w:ascii="Verdana" w:hAnsi="Verdana" w:cs="Poppins"/>
          <w:noProof/>
          <w:sz w:val="22"/>
          <w:szCs w:val="22"/>
        </w:rPr>
      </w:pPr>
      <w:r w:rsidRPr="00F312ED">
        <w:rPr>
          <w:rFonts w:ascii="Verdana" w:hAnsi="Verdana" w:cs="Poppins"/>
          <w:b/>
          <w:bCs/>
          <w:noProof/>
          <w:sz w:val="22"/>
          <w:szCs w:val="22"/>
        </w:rPr>
        <w:t xml:space="preserve">Para que serve o </w:t>
      </w:r>
      <w:r w:rsidR="00B95516" w:rsidRPr="00F312ED">
        <w:rPr>
          <w:rFonts w:ascii="Verdana" w:hAnsi="Verdana" w:cs="Poppins"/>
          <w:b/>
          <w:bCs/>
          <w:i/>
          <w:iCs/>
          <w:noProof/>
          <w:sz w:val="22"/>
          <w:szCs w:val="22"/>
        </w:rPr>
        <w:t>data binding</w:t>
      </w:r>
      <w:r w:rsidRPr="00F312ED">
        <w:rPr>
          <w:rFonts w:ascii="Verdana" w:hAnsi="Verdana" w:cs="Poppins"/>
          <w:b/>
          <w:bCs/>
          <w:noProof/>
          <w:sz w:val="22"/>
          <w:szCs w:val="22"/>
        </w:rPr>
        <w:t>?</w:t>
      </w:r>
    </w:p>
    <w:p w14:paraId="392739CE" w14:textId="7BAB0202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noProof/>
          <w:sz w:val="18"/>
          <w:szCs w:val="18"/>
        </w:rPr>
        <w:t>Atualização automática:</w:t>
      </w:r>
      <w:r w:rsidRPr="00F312ED">
        <w:rPr>
          <w:rFonts w:ascii="Verdana" w:hAnsi="Verdana" w:cs="Poppins"/>
          <w:noProof/>
          <w:sz w:val="18"/>
          <w:szCs w:val="18"/>
        </w:rPr>
        <w:t xml:space="preserve"> </w:t>
      </w:r>
      <w:r w:rsidR="00B95516" w:rsidRPr="00F312ED">
        <w:rPr>
          <w:rFonts w:ascii="Verdana" w:hAnsi="Verdana" w:cs="Poppins"/>
          <w:noProof/>
          <w:sz w:val="18"/>
          <w:szCs w:val="18"/>
        </w:rPr>
        <w:t>q</w:t>
      </w:r>
      <w:r w:rsidRPr="00F312ED">
        <w:rPr>
          <w:rFonts w:ascii="Verdana" w:hAnsi="Verdana" w:cs="Poppins"/>
          <w:noProof/>
          <w:sz w:val="18"/>
          <w:szCs w:val="18"/>
        </w:rPr>
        <w:t>uando você altera um dado no seu componente, a interface é atualizada automaticamente para refletir essa mudança, sem a necessidade de manipular o DOM manualmente.</w:t>
      </w:r>
    </w:p>
    <w:p w14:paraId="30E16C8D" w14:textId="6A7911DE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noProof/>
          <w:sz w:val="18"/>
          <w:szCs w:val="18"/>
        </w:rPr>
        <w:t>Facilidade de desenvolvimento:</w:t>
      </w:r>
      <w:r w:rsidRPr="00F312ED">
        <w:rPr>
          <w:rFonts w:ascii="Verdana" w:hAnsi="Verdana" w:cs="Poppins"/>
          <w:noProof/>
          <w:sz w:val="18"/>
          <w:szCs w:val="18"/>
        </w:rPr>
        <w:t xml:space="preserve"> </w:t>
      </w:r>
      <w:r w:rsidR="00B95516" w:rsidRPr="00F312ED">
        <w:rPr>
          <w:rFonts w:ascii="Verdana" w:hAnsi="Verdana" w:cs="Poppins"/>
          <w:noProof/>
          <w:sz w:val="18"/>
          <w:szCs w:val="18"/>
        </w:rPr>
        <w:t>o</w:t>
      </w:r>
      <w:r w:rsidRPr="00F312ED">
        <w:rPr>
          <w:rFonts w:ascii="Verdana" w:hAnsi="Verdana" w:cs="Poppins"/>
          <w:noProof/>
          <w:sz w:val="18"/>
          <w:szCs w:val="18"/>
        </w:rPr>
        <w:t xml:space="preserve"> </w:t>
      </w:r>
      <w:r w:rsidRPr="00F312ED">
        <w:rPr>
          <w:rFonts w:ascii="Verdana" w:hAnsi="Verdana" w:cs="Poppins"/>
          <w:i/>
          <w:iCs/>
          <w:noProof/>
          <w:sz w:val="18"/>
          <w:szCs w:val="18"/>
        </w:rPr>
        <w:t>data binding</w:t>
      </w:r>
      <w:r w:rsidRPr="00F312ED">
        <w:rPr>
          <w:rFonts w:ascii="Verdana" w:hAnsi="Verdana" w:cs="Poppins"/>
          <w:noProof/>
          <w:sz w:val="18"/>
          <w:szCs w:val="18"/>
        </w:rPr>
        <w:t xml:space="preserve"> torna o desenvolvimento de interfaces mais simples e intuitivo, pois você se concentra em definir os dados e a estrutura da sua aplicação, e o framework cuida da atualização da visualização.</w:t>
      </w:r>
    </w:p>
    <w:p w14:paraId="530E3975" w14:textId="41AF5754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noProof/>
          <w:sz w:val="18"/>
          <w:szCs w:val="18"/>
        </w:rPr>
        <w:t>Reatividade:</w:t>
      </w:r>
      <w:r w:rsidRPr="00F312ED">
        <w:rPr>
          <w:rFonts w:ascii="Verdana" w:hAnsi="Verdana" w:cs="Poppins"/>
          <w:noProof/>
          <w:sz w:val="18"/>
          <w:szCs w:val="18"/>
        </w:rPr>
        <w:t xml:space="preserve"> </w:t>
      </w:r>
      <w:r w:rsidR="00B95516" w:rsidRPr="00F312ED">
        <w:rPr>
          <w:rFonts w:ascii="Verdana" w:hAnsi="Verdana" w:cs="Poppins"/>
          <w:noProof/>
          <w:sz w:val="18"/>
          <w:szCs w:val="18"/>
        </w:rPr>
        <w:t xml:space="preserve">as </w:t>
      </w:r>
      <w:r w:rsidRPr="00F312ED">
        <w:rPr>
          <w:rFonts w:ascii="Verdana" w:hAnsi="Verdana" w:cs="Poppins"/>
          <w:noProof/>
          <w:sz w:val="18"/>
          <w:szCs w:val="18"/>
        </w:rPr>
        <w:t xml:space="preserve">interfaces criadas com </w:t>
      </w:r>
      <w:r w:rsidRPr="00F312ED">
        <w:rPr>
          <w:rFonts w:ascii="Verdana" w:hAnsi="Verdana" w:cs="Poppins"/>
          <w:i/>
          <w:iCs/>
          <w:noProof/>
          <w:sz w:val="18"/>
          <w:szCs w:val="18"/>
        </w:rPr>
        <w:t>data binding</w:t>
      </w:r>
      <w:r w:rsidRPr="00F312ED">
        <w:rPr>
          <w:rFonts w:ascii="Verdana" w:hAnsi="Verdana" w:cs="Poppins"/>
          <w:noProof/>
          <w:sz w:val="18"/>
          <w:szCs w:val="18"/>
        </w:rPr>
        <w:t xml:space="preserve"> são reativas, ou seja, respondem a mudanças nos dados de forma dinâmica.</w:t>
      </w:r>
    </w:p>
    <w:p w14:paraId="67ABB353" w14:textId="7EB5F7A5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noProof/>
          <w:sz w:val="18"/>
          <w:szCs w:val="18"/>
        </w:rPr>
        <w:t>Interpolação</w:t>
      </w:r>
      <w:r w:rsidRPr="00F312ED">
        <w:rPr>
          <w:rFonts w:ascii="Verdana" w:hAnsi="Verdana" w:cs="Poppins"/>
          <w:noProof/>
          <w:sz w:val="18"/>
          <w:szCs w:val="18"/>
        </w:rPr>
        <w:t xml:space="preserve"> é uma forma específica de </w:t>
      </w:r>
      <w:r w:rsidRPr="00F312ED">
        <w:rPr>
          <w:rFonts w:ascii="Verdana" w:hAnsi="Verdana" w:cs="Poppins"/>
          <w:i/>
          <w:iCs/>
          <w:noProof/>
          <w:sz w:val="18"/>
          <w:szCs w:val="18"/>
        </w:rPr>
        <w:t>data binding</w:t>
      </w:r>
      <w:r w:rsidR="00B95516" w:rsidRPr="00F312ED">
        <w:rPr>
          <w:rFonts w:ascii="Verdana" w:hAnsi="Verdana" w:cs="Poppins"/>
          <w:noProof/>
          <w:sz w:val="18"/>
          <w:szCs w:val="18"/>
        </w:rPr>
        <w:t xml:space="preserve"> na qual</w:t>
      </w:r>
      <w:r w:rsidRPr="00F312ED">
        <w:rPr>
          <w:rFonts w:ascii="Verdana" w:hAnsi="Verdana" w:cs="Poppins"/>
          <w:noProof/>
          <w:sz w:val="18"/>
          <w:szCs w:val="18"/>
        </w:rPr>
        <w:t xml:space="preserve"> você insere diretamente o valor de uma propriedade do componente dentro do seu template HTML. É como se você estivesse "preenchendo um buraco" no HTML com um dado dinâmico.</w:t>
      </w:r>
    </w:p>
    <w:p w14:paraId="410B55C9" w14:textId="77777777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noProof/>
          <w:sz w:val="18"/>
          <w:szCs w:val="18"/>
        </w:rPr>
        <w:t>Exemplos:</w:t>
      </w:r>
    </w:p>
    <w:p w14:paraId="6AE6E9AB" w14:textId="77777777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noProof/>
          <w:sz w:val="18"/>
          <w:szCs w:val="18"/>
        </w:rPr>
        <w:t>Interpolação:</w:t>
      </w:r>
    </w:p>
    <w:p w14:paraId="379F234F" w14:textId="25EA75BF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noProof/>
          <w:sz w:val="18"/>
          <w:szCs w:val="18"/>
        </w:rPr>
        <w:t>Nes</w:t>
      </w:r>
      <w:r w:rsidR="00B95516" w:rsidRPr="00F312ED">
        <w:rPr>
          <w:rFonts w:ascii="Verdana" w:hAnsi="Verdana" w:cs="Poppins"/>
          <w:noProof/>
          <w:sz w:val="18"/>
          <w:szCs w:val="18"/>
        </w:rPr>
        <w:t>s</w:t>
      </w:r>
      <w:r w:rsidRPr="00F312ED">
        <w:rPr>
          <w:rFonts w:ascii="Verdana" w:hAnsi="Verdana" w:cs="Poppins"/>
          <w:noProof/>
          <w:sz w:val="18"/>
          <w:szCs w:val="18"/>
        </w:rPr>
        <w:t>e exemplo, nome é uma propriedade do seu componente. O valor dessa propriedade será inserido diretamente no elemento &lt;p&gt;. Se nome for "João", o resultado na página será "Olá, João!".</w:t>
      </w:r>
    </w:p>
    <w:p w14:paraId="6F1A4D9C" w14:textId="77777777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noProof/>
          <w:sz w:val="18"/>
          <w:szCs w:val="18"/>
        </w:rPr>
        <w:t>&lt;p&gt;Olá, {{ nome }}!&lt;/p&gt;</w:t>
      </w:r>
    </w:p>
    <w:p w14:paraId="2601B7AF" w14:textId="77777777" w:rsidR="0072411A" w:rsidRPr="00F312ED" w:rsidRDefault="0072411A" w:rsidP="00F312ED">
      <w:pPr>
        <w:ind w:left="360"/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1C87AD42" w14:textId="453806EC" w:rsidR="0072411A" w:rsidRPr="00F312ED" w:rsidRDefault="0072411A" w:rsidP="00F312ED">
      <w:pPr>
        <w:ind w:left="360"/>
        <w:jc w:val="both"/>
        <w:rPr>
          <w:rFonts w:ascii="Verdana" w:hAnsi="Verdana" w:cs="Poppins"/>
          <w:noProof/>
        </w:rPr>
      </w:pPr>
      <w:r w:rsidRPr="00F312ED">
        <w:rPr>
          <w:rFonts w:ascii="Verdana" w:hAnsi="Verdana" w:cs="Poppins"/>
          <w:b/>
          <w:bCs/>
          <w:noProof/>
        </w:rPr>
        <w:t xml:space="preserve">Tipos de </w:t>
      </w:r>
      <w:r w:rsidR="00B95516" w:rsidRPr="00F312ED">
        <w:rPr>
          <w:rFonts w:ascii="Verdana" w:hAnsi="Verdana" w:cs="Poppins"/>
          <w:b/>
          <w:bCs/>
          <w:i/>
          <w:iCs/>
          <w:noProof/>
        </w:rPr>
        <w:t>data binding</w:t>
      </w:r>
      <w:r w:rsidRPr="00F312ED">
        <w:rPr>
          <w:rFonts w:ascii="Verdana" w:hAnsi="Verdana" w:cs="Poppins"/>
          <w:b/>
          <w:bCs/>
          <w:noProof/>
        </w:rPr>
        <w:t>:</w:t>
      </w:r>
    </w:p>
    <w:p w14:paraId="1C0E770C" w14:textId="116E58D7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i/>
          <w:iCs/>
          <w:noProof/>
          <w:sz w:val="18"/>
          <w:szCs w:val="18"/>
        </w:rPr>
        <w:t>One-way</w:t>
      </w:r>
      <w:r w:rsidRPr="00F312ED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B95516" w:rsidRPr="00F312ED">
        <w:rPr>
          <w:rFonts w:ascii="Verdana" w:hAnsi="Verdana" w:cs="Poppins"/>
          <w:noProof/>
          <w:sz w:val="18"/>
          <w:szCs w:val="18"/>
        </w:rPr>
        <w:t>a</w:t>
      </w:r>
      <w:r w:rsidRPr="00F312ED">
        <w:rPr>
          <w:rFonts w:ascii="Verdana" w:hAnsi="Verdana" w:cs="Poppins"/>
          <w:noProof/>
          <w:sz w:val="18"/>
          <w:szCs w:val="18"/>
        </w:rPr>
        <w:t xml:space="preserve"> informação flui em uma única direção, geralmente do componente para o template. A interpolação é um exemplo de </w:t>
      </w:r>
      <w:r w:rsidRPr="00F312ED">
        <w:rPr>
          <w:rFonts w:ascii="Verdana" w:hAnsi="Verdana" w:cs="Poppins"/>
          <w:i/>
          <w:iCs/>
          <w:noProof/>
          <w:sz w:val="18"/>
          <w:szCs w:val="18"/>
        </w:rPr>
        <w:t>one-way binding</w:t>
      </w:r>
      <w:r w:rsidRPr="00F312ED">
        <w:rPr>
          <w:rFonts w:ascii="Verdana" w:hAnsi="Verdana" w:cs="Poppins"/>
          <w:noProof/>
          <w:sz w:val="18"/>
          <w:szCs w:val="18"/>
        </w:rPr>
        <w:t>.</w:t>
      </w:r>
    </w:p>
    <w:p w14:paraId="71F9D86E" w14:textId="5152E00F" w:rsidR="0072411A" w:rsidRPr="00F312ED" w:rsidRDefault="0072411A" w:rsidP="00F312ED">
      <w:pPr>
        <w:numPr>
          <w:ilvl w:val="0"/>
          <w:numId w:val="2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F312ED">
        <w:rPr>
          <w:rFonts w:ascii="Verdana" w:hAnsi="Verdana" w:cs="Poppins"/>
          <w:b/>
          <w:bCs/>
          <w:i/>
          <w:iCs/>
          <w:noProof/>
          <w:sz w:val="18"/>
          <w:szCs w:val="18"/>
        </w:rPr>
        <w:t>Two-way</w:t>
      </w:r>
      <w:r w:rsidRPr="00F312ED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B95516" w:rsidRPr="00F312ED">
        <w:rPr>
          <w:rFonts w:ascii="Verdana" w:hAnsi="Verdana" w:cs="Poppins"/>
          <w:noProof/>
          <w:sz w:val="18"/>
          <w:szCs w:val="18"/>
        </w:rPr>
        <w:t>a</w:t>
      </w:r>
      <w:r w:rsidRPr="00F312ED">
        <w:rPr>
          <w:rFonts w:ascii="Verdana" w:hAnsi="Verdana" w:cs="Poppins"/>
          <w:noProof/>
          <w:sz w:val="18"/>
          <w:szCs w:val="18"/>
        </w:rPr>
        <w:t xml:space="preserve"> informação flui em ambas as direções, ou seja, alterações no componente afetam o template e vice-versa. </w:t>
      </w:r>
    </w:p>
    <w:p w14:paraId="1539A321" w14:textId="77777777" w:rsidR="0072411A" w:rsidRPr="00F312ED" w:rsidRDefault="0072411A" w:rsidP="00F312ED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1FF0C3BA" w14:textId="736A82E0" w:rsidR="009A4184" w:rsidRPr="00F312ED" w:rsidRDefault="006703F8" w:rsidP="00F312ED">
      <w:pPr>
        <w:jc w:val="both"/>
        <w:rPr>
          <w:rFonts w:ascii="Verdana" w:hAnsi="Verdana" w:cs="Poppins"/>
          <w:b/>
          <w:bCs/>
          <w:noProof/>
        </w:rPr>
      </w:pPr>
      <w:r w:rsidRPr="00F312ED">
        <w:rPr>
          <w:rFonts w:ascii="Verdana" w:hAnsi="Verdana" w:cs="Poppins"/>
          <w:b/>
          <w:bCs/>
          <w:noProof/>
          <w:highlight w:val="yellow"/>
        </w:rPr>
        <w:t>Atividade</w:t>
      </w:r>
      <w:r w:rsidR="000D596E" w:rsidRPr="00F312ED">
        <w:rPr>
          <w:rFonts w:ascii="Verdana" w:hAnsi="Verdana" w:cs="Poppins"/>
          <w:b/>
          <w:bCs/>
          <w:noProof/>
          <w:highlight w:val="yellow"/>
        </w:rPr>
        <w:t xml:space="preserve">: </w:t>
      </w:r>
      <w:r w:rsidR="00B95516" w:rsidRPr="00F312ED">
        <w:rPr>
          <w:rFonts w:ascii="Verdana" w:hAnsi="Verdana" w:cs="Poppins"/>
          <w:b/>
          <w:bCs/>
          <w:noProof/>
          <w:highlight w:val="yellow"/>
        </w:rPr>
        <w:t>c</w:t>
      </w:r>
      <w:r w:rsidR="004876F6" w:rsidRPr="00F312ED">
        <w:rPr>
          <w:rFonts w:ascii="Verdana" w:hAnsi="Verdana" w:cs="Poppins"/>
          <w:b/>
          <w:bCs/>
          <w:noProof/>
          <w:highlight w:val="yellow"/>
        </w:rPr>
        <w:t xml:space="preserve">onstruindo uma </w:t>
      </w:r>
      <w:r w:rsidR="00BA3932" w:rsidRPr="00F312ED">
        <w:rPr>
          <w:rFonts w:ascii="Verdana" w:hAnsi="Verdana" w:cs="Poppins"/>
          <w:b/>
          <w:bCs/>
          <w:noProof/>
          <w:highlight w:val="yellow"/>
        </w:rPr>
        <w:t>l</w:t>
      </w:r>
      <w:r w:rsidR="004876F6" w:rsidRPr="00F312ED">
        <w:rPr>
          <w:rFonts w:ascii="Verdana" w:hAnsi="Verdana" w:cs="Poppins"/>
          <w:b/>
          <w:bCs/>
          <w:noProof/>
          <w:highlight w:val="yellow"/>
        </w:rPr>
        <w:t xml:space="preserve">ista de </w:t>
      </w:r>
      <w:r w:rsidR="00BA3932" w:rsidRPr="00F312ED">
        <w:rPr>
          <w:rFonts w:ascii="Verdana" w:hAnsi="Verdana" w:cs="Poppins"/>
          <w:b/>
          <w:bCs/>
          <w:noProof/>
          <w:highlight w:val="yellow"/>
        </w:rPr>
        <w:t>t</w:t>
      </w:r>
      <w:r w:rsidR="004876F6" w:rsidRPr="00F312ED">
        <w:rPr>
          <w:rFonts w:ascii="Verdana" w:hAnsi="Verdana" w:cs="Poppins"/>
          <w:b/>
          <w:bCs/>
          <w:noProof/>
          <w:highlight w:val="yellow"/>
        </w:rPr>
        <w:t>arefas</w:t>
      </w:r>
      <w:r w:rsidR="00BA3932" w:rsidRPr="00F312ED">
        <w:rPr>
          <w:rFonts w:ascii="Verdana" w:hAnsi="Verdana" w:cs="Poppins"/>
          <w:b/>
          <w:bCs/>
          <w:noProof/>
          <w:highlight w:val="yellow"/>
        </w:rPr>
        <w:t xml:space="preserve"> i</w:t>
      </w:r>
      <w:r w:rsidR="004876F6" w:rsidRPr="00F312ED">
        <w:rPr>
          <w:rFonts w:ascii="Verdana" w:hAnsi="Verdana" w:cs="Poppins"/>
          <w:b/>
          <w:bCs/>
          <w:noProof/>
          <w:highlight w:val="yellow"/>
        </w:rPr>
        <w:t>nterativa com Vue.js</w:t>
      </w:r>
    </w:p>
    <w:p w14:paraId="4DB7150E" w14:textId="5C2F43BD" w:rsidR="004876F6" w:rsidRPr="00F312ED" w:rsidRDefault="004876F6" w:rsidP="00F312ED">
      <w:p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noProof/>
          <w:sz w:val="18"/>
          <w:szCs w:val="18"/>
        </w:rPr>
        <w:t xml:space="preserve">Você está desenvolvendo uma aplicação web simples de 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Lista de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t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>arefas (</w:t>
      </w:r>
      <w:r w:rsidRPr="00F312ED">
        <w:rPr>
          <w:rFonts w:ascii="Verdana" w:hAnsi="Verdana" w:cs="Poppins Light"/>
          <w:b/>
          <w:bCs/>
          <w:i/>
          <w:iCs/>
          <w:noProof/>
          <w:sz w:val="18"/>
          <w:szCs w:val="18"/>
        </w:rPr>
        <w:t>To-</w:t>
      </w:r>
      <w:r w:rsidR="00B95516" w:rsidRPr="00F312ED">
        <w:rPr>
          <w:rFonts w:ascii="Verdana" w:hAnsi="Verdana" w:cs="Poppins Light"/>
          <w:b/>
          <w:bCs/>
          <w:i/>
          <w:iCs/>
          <w:noProof/>
          <w:sz w:val="18"/>
          <w:szCs w:val="18"/>
        </w:rPr>
        <w:t>do list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>)</w:t>
      </w:r>
      <w:r w:rsidRPr="00F312ED">
        <w:rPr>
          <w:rFonts w:ascii="Verdana" w:hAnsi="Verdana" w:cs="Poppins Light"/>
          <w:noProof/>
          <w:sz w:val="18"/>
          <w:szCs w:val="18"/>
        </w:rPr>
        <w:t xml:space="preserve"> para ajudar os usuários a gerenciar suas atividades diárias de forma eficaz. Essa aplicação permitirá que os usuários adicionem novas tarefas, marquem tarefas como concluídas e removam tarefas da lista.</w:t>
      </w:r>
    </w:p>
    <w:p w14:paraId="03AFA670" w14:textId="06D8C2FC" w:rsidR="004876F6" w:rsidRDefault="004876F6" w:rsidP="00F312ED">
      <w:p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noProof/>
          <w:sz w:val="18"/>
          <w:szCs w:val="18"/>
        </w:rPr>
        <w:t xml:space="preserve">Durante essa atividade, você </w:t>
      </w:r>
      <w:r w:rsidR="00B95516" w:rsidRPr="00F312ED">
        <w:rPr>
          <w:rFonts w:ascii="Verdana" w:hAnsi="Verdana" w:cs="Poppins Light"/>
          <w:noProof/>
          <w:sz w:val="18"/>
          <w:szCs w:val="18"/>
        </w:rPr>
        <w:t xml:space="preserve">vai </w:t>
      </w:r>
      <w:r w:rsidRPr="00F312ED">
        <w:rPr>
          <w:rFonts w:ascii="Verdana" w:hAnsi="Verdana" w:cs="Poppins Light"/>
          <w:noProof/>
          <w:sz w:val="18"/>
          <w:szCs w:val="18"/>
        </w:rPr>
        <w:t xml:space="preserve">explorar e implementar os conceitos fundamentais do Vue.js, incluindo </w:t>
      </w:r>
      <w:r w:rsidR="00B95516" w:rsidRPr="00F312ED">
        <w:rPr>
          <w:rFonts w:ascii="Verdana" w:hAnsi="Verdana" w:cs="Poppins Light"/>
          <w:b/>
          <w:bCs/>
          <w:i/>
          <w:iCs/>
          <w:noProof/>
          <w:sz w:val="18"/>
          <w:szCs w:val="18"/>
        </w:rPr>
        <w:t>data binding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 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interpolação</w:t>
      </w:r>
      <w:r w:rsidR="00B95516" w:rsidRPr="00F312ED">
        <w:rPr>
          <w:rFonts w:ascii="Verdana" w:hAnsi="Verdana" w:cs="Poppins Light"/>
          <w:noProof/>
          <w:sz w:val="18"/>
          <w:szCs w:val="18"/>
        </w:rPr>
        <w:t xml:space="preserve">,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diretivas condicionais e de repetição</w:t>
      </w:r>
      <w:r w:rsidR="00B95516" w:rsidRPr="00F312ED">
        <w:rPr>
          <w:rFonts w:ascii="Verdana" w:hAnsi="Verdana" w:cs="Poppins Light"/>
          <w:noProof/>
          <w:sz w:val="18"/>
          <w:szCs w:val="18"/>
        </w:rPr>
        <w:t xml:space="preserve">, 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eventos e métodos</w:t>
      </w:r>
      <w:r w:rsidRPr="00F312ED">
        <w:rPr>
          <w:rFonts w:ascii="Verdana" w:hAnsi="Verdana" w:cs="Poppins Light"/>
          <w:noProof/>
          <w:sz w:val="18"/>
          <w:szCs w:val="18"/>
        </w:rPr>
        <w:t>.</w:t>
      </w:r>
    </w:p>
    <w:p w14:paraId="215314F6" w14:textId="77777777" w:rsidR="00F312ED" w:rsidRDefault="00F312ED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41A0DCE" w14:textId="77777777" w:rsidR="00F312ED" w:rsidRDefault="00F312ED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5CD07DC1" w14:textId="77777777" w:rsidR="00F312ED" w:rsidRDefault="00F312ED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C5D6F64" w14:textId="77777777" w:rsidR="00F312ED" w:rsidRDefault="00F312ED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4D3645B" w14:textId="77777777" w:rsidR="00F312ED" w:rsidRDefault="00F312ED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1ABBA571" w14:textId="77777777" w:rsidR="00F312ED" w:rsidRDefault="00F312ED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7F46CEFC" w14:textId="77777777" w:rsidR="00F312ED" w:rsidRPr="00F312ED" w:rsidRDefault="00F312ED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38CD78D1" w14:textId="77777777" w:rsidR="004876F6" w:rsidRPr="00F312ED" w:rsidRDefault="004876F6" w:rsidP="00F312ED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F085223" w14:textId="44BCF272" w:rsidR="004876F6" w:rsidRPr="00F312ED" w:rsidRDefault="004876F6" w:rsidP="00F312ED">
      <w:pPr>
        <w:jc w:val="both"/>
        <w:rPr>
          <w:rFonts w:ascii="Verdana" w:hAnsi="Verdana" w:cs="Poppins Light"/>
          <w:b/>
          <w:bCs/>
          <w:noProof/>
        </w:rPr>
      </w:pPr>
      <w:r w:rsidRPr="00F312ED">
        <w:rPr>
          <w:rFonts w:ascii="Verdana" w:hAnsi="Verdana" w:cs="Poppins Light"/>
          <w:b/>
          <w:bCs/>
          <w:noProof/>
        </w:rPr>
        <w:lastRenderedPageBreak/>
        <w:t xml:space="preserve">Objetivos de </w:t>
      </w:r>
      <w:r w:rsidR="00B95516" w:rsidRPr="00F312ED">
        <w:rPr>
          <w:rFonts w:ascii="Verdana" w:hAnsi="Verdana" w:cs="Poppins Light"/>
          <w:b/>
          <w:bCs/>
          <w:noProof/>
        </w:rPr>
        <w:t>aprendizagem</w:t>
      </w:r>
    </w:p>
    <w:p w14:paraId="0D43FB35" w14:textId="77777777" w:rsidR="004876F6" w:rsidRPr="00F312ED" w:rsidRDefault="004876F6" w:rsidP="00F312ED">
      <w:p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noProof/>
          <w:sz w:val="18"/>
          <w:szCs w:val="18"/>
        </w:rPr>
        <w:t>Ao final desta atividade, você será capaz de:</w:t>
      </w:r>
    </w:p>
    <w:p w14:paraId="0408E8B7" w14:textId="753E7AAE" w:rsidR="004876F6" w:rsidRPr="00F312ED" w:rsidRDefault="004876F6" w:rsidP="00F312ED">
      <w:pPr>
        <w:numPr>
          <w:ilvl w:val="0"/>
          <w:numId w:val="2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Implementar </w:t>
      </w:r>
      <w:r w:rsidR="00B95516" w:rsidRPr="00F312ED">
        <w:rPr>
          <w:rFonts w:ascii="Verdana" w:hAnsi="Verdana" w:cs="Poppins Light"/>
          <w:b/>
          <w:bCs/>
          <w:i/>
          <w:iCs/>
          <w:noProof/>
          <w:sz w:val="18"/>
          <w:szCs w:val="18"/>
        </w:rPr>
        <w:t>data binding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 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interpolação</w:t>
      </w:r>
      <w:r w:rsidR="00B95516" w:rsidRPr="00F312ED">
        <w:rPr>
          <w:rFonts w:ascii="Verdana" w:hAnsi="Verdana" w:cs="Poppins Light"/>
          <w:noProof/>
          <w:sz w:val="18"/>
          <w:szCs w:val="18"/>
        </w:rPr>
        <w:t xml:space="preserve"> </w:t>
      </w:r>
      <w:r w:rsidRPr="00F312ED">
        <w:rPr>
          <w:rFonts w:ascii="Verdana" w:hAnsi="Verdana" w:cs="Poppins Light"/>
          <w:noProof/>
          <w:sz w:val="18"/>
          <w:szCs w:val="18"/>
        </w:rPr>
        <w:t>para conectar dados entre a interface do usuário e a lógica da aplicação.</w:t>
      </w:r>
    </w:p>
    <w:p w14:paraId="64D45A64" w14:textId="699BA831" w:rsidR="004876F6" w:rsidRPr="00F312ED" w:rsidRDefault="004876F6" w:rsidP="00F312ED">
      <w:pPr>
        <w:numPr>
          <w:ilvl w:val="0"/>
          <w:numId w:val="2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Utilizar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diretivas condicionais e de repetição</w:t>
      </w:r>
      <w:r w:rsidR="00B95516" w:rsidRPr="00F312ED">
        <w:rPr>
          <w:rFonts w:ascii="Verdana" w:hAnsi="Verdana" w:cs="Poppins Light"/>
          <w:noProof/>
          <w:sz w:val="18"/>
          <w:szCs w:val="18"/>
        </w:rPr>
        <w:t xml:space="preserve"> </w:t>
      </w:r>
      <w:r w:rsidRPr="00F312ED">
        <w:rPr>
          <w:rFonts w:ascii="Verdana" w:hAnsi="Verdana" w:cs="Poppins Light"/>
          <w:noProof/>
          <w:sz w:val="18"/>
          <w:szCs w:val="18"/>
        </w:rPr>
        <w:t>para renderizar elementos dinamicamente com base no estado dos dados.</w:t>
      </w:r>
    </w:p>
    <w:p w14:paraId="419CAB15" w14:textId="21FBDB21" w:rsidR="004876F6" w:rsidRPr="00F312ED" w:rsidRDefault="004876F6" w:rsidP="00F312ED">
      <w:pPr>
        <w:numPr>
          <w:ilvl w:val="0"/>
          <w:numId w:val="2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Gerenciar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eventos e métodos</w:t>
      </w:r>
      <w:r w:rsidR="00B95516" w:rsidRPr="00F312ED">
        <w:rPr>
          <w:rFonts w:ascii="Verdana" w:hAnsi="Verdana" w:cs="Poppins Light"/>
          <w:noProof/>
          <w:sz w:val="18"/>
          <w:szCs w:val="18"/>
        </w:rPr>
        <w:t xml:space="preserve"> </w:t>
      </w:r>
      <w:r w:rsidRPr="00F312ED">
        <w:rPr>
          <w:rFonts w:ascii="Verdana" w:hAnsi="Verdana" w:cs="Poppins Light"/>
          <w:noProof/>
          <w:sz w:val="18"/>
          <w:szCs w:val="18"/>
        </w:rPr>
        <w:t>para adicionar interatividade à aplicação, respondendo às ações do usuário.</w:t>
      </w:r>
    </w:p>
    <w:p w14:paraId="3297030D" w14:textId="77777777" w:rsidR="00BA3932" w:rsidRPr="00F312ED" w:rsidRDefault="00BA3932" w:rsidP="00F312ED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</w:p>
    <w:p w14:paraId="325C2F07" w14:textId="5979DB93" w:rsidR="004876F6" w:rsidRPr="00F312ED" w:rsidRDefault="004876F6" w:rsidP="00F312ED">
      <w:pPr>
        <w:jc w:val="both"/>
        <w:rPr>
          <w:rFonts w:ascii="Verdana" w:hAnsi="Verdana" w:cs="Poppins Light"/>
          <w:b/>
          <w:bCs/>
          <w:noProof/>
          <w:sz w:val="22"/>
          <w:szCs w:val="22"/>
        </w:rPr>
      </w:pPr>
      <w:r w:rsidRPr="00F312ED">
        <w:rPr>
          <w:rFonts w:ascii="Verdana" w:hAnsi="Verdana" w:cs="Poppins Light"/>
          <w:b/>
          <w:bCs/>
          <w:noProof/>
          <w:sz w:val="22"/>
          <w:szCs w:val="22"/>
        </w:rPr>
        <w:t>Pré-requisitos</w:t>
      </w:r>
    </w:p>
    <w:p w14:paraId="1584F6B0" w14:textId="77777777" w:rsidR="004876F6" w:rsidRPr="00F312ED" w:rsidRDefault="004876F6" w:rsidP="00F312ED">
      <w:pPr>
        <w:numPr>
          <w:ilvl w:val="0"/>
          <w:numId w:val="3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noProof/>
          <w:sz w:val="18"/>
          <w:szCs w:val="18"/>
        </w:rPr>
        <w:t>Conhecimentos básicos de HTML, CSS e JavaScript.</w:t>
      </w:r>
    </w:p>
    <w:p w14:paraId="28F87AEE" w14:textId="77777777" w:rsidR="004876F6" w:rsidRPr="00F312ED" w:rsidRDefault="004876F6" w:rsidP="00F312ED">
      <w:pPr>
        <w:numPr>
          <w:ilvl w:val="0"/>
          <w:numId w:val="3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noProof/>
          <w:sz w:val="18"/>
          <w:szCs w:val="18"/>
        </w:rPr>
        <w:t xml:space="preserve">Ambiente de desenvolvimento configurado com 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>Vue CLI</w:t>
      </w:r>
      <w:r w:rsidRPr="00F312ED">
        <w:rPr>
          <w:rFonts w:ascii="Verdana" w:hAnsi="Verdana" w:cs="Poppins Light"/>
          <w:noProof/>
          <w:sz w:val="18"/>
          <w:szCs w:val="18"/>
        </w:rPr>
        <w:t>.</w:t>
      </w:r>
    </w:p>
    <w:p w14:paraId="5F90D0C1" w14:textId="77777777" w:rsidR="004876F6" w:rsidRPr="00F312ED" w:rsidRDefault="004876F6" w:rsidP="00F312ED">
      <w:pPr>
        <w:numPr>
          <w:ilvl w:val="0"/>
          <w:numId w:val="3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noProof/>
          <w:sz w:val="18"/>
          <w:szCs w:val="18"/>
        </w:rPr>
        <w:t>Editor de código de sua preferência (por exemplo, VSCode, Sublime Text).</w:t>
      </w:r>
    </w:p>
    <w:p w14:paraId="3CC9BBB5" w14:textId="77777777" w:rsidR="00BA3932" w:rsidRPr="00F312ED" w:rsidRDefault="00BA3932" w:rsidP="00F312ED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</w:p>
    <w:p w14:paraId="4E93EE95" w14:textId="78F556B9" w:rsidR="004876F6" w:rsidRPr="00F312ED" w:rsidRDefault="004876F6" w:rsidP="00F312ED">
      <w:pPr>
        <w:jc w:val="both"/>
        <w:rPr>
          <w:rFonts w:ascii="Verdana" w:hAnsi="Verdana" w:cs="Poppins Light"/>
          <w:b/>
          <w:bCs/>
          <w:noProof/>
          <w:sz w:val="22"/>
          <w:szCs w:val="22"/>
        </w:rPr>
      </w:pPr>
      <w:r w:rsidRPr="00F312ED">
        <w:rPr>
          <w:rFonts w:ascii="Verdana" w:hAnsi="Verdana" w:cs="Poppins Light"/>
          <w:b/>
          <w:bCs/>
          <w:noProof/>
          <w:sz w:val="22"/>
          <w:szCs w:val="22"/>
        </w:rPr>
        <w:t xml:space="preserve">Estrutura da </w:t>
      </w:r>
      <w:r w:rsidR="00B95516" w:rsidRPr="00F312ED">
        <w:rPr>
          <w:rFonts w:ascii="Verdana" w:hAnsi="Verdana" w:cs="Poppins Light"/>
          <w:b/>
          <w:bCs/>
          <w:noProof/>
          <w:sz w:val="22"/>
          <w:szCs w:val="22"/>
        </w:rPr>
        <w:t>atividade</w:t>
      </w:r>
    </w:p>
    <w:p w14:paraId="1C349FED" w14:textId="77777777" w:rsidR="004876F6" w:rsidRPr="00F312ED" w:rsidRDefault="004876F6" w:rsidP="00F312ED">
      <w:p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noProof/>
          <w:sz w:val="18"/>
          <w:szCs w:val="18"/>
        </w:rPr>
        <w:t>A atividade será dividida em etapas sequenciais:</w:t>
      </w:r>
    </w:p>
    <w:p w14:paraId="29E7F9C0" w14:textId="770CFE99" w:rsidR="004876F6" w:rsidRPr="00F312ED" w:rsidRDefault="004876F6" w:rsidP="00F312ED">
      <w:pPr>
        <w:numPr>
          <w:ilvl w:val="0"/>
          <w:numId w:val="4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Configuração do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p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>rojeto Vue.js</w:t>
      </w:r>
    </w:p>
    <w:p w14:paraId="43650C7F" w14:textId="4D2A75E1" w:rsidR="004876F6" w:rsidRPr="00F312ED" w:rsidRDefault="004876F6" w:rsidP="00F312ED">
      <w:pPr>
        <w:numPr>
          <w:ilvl w:val="0"/>
          <w:numId w:val="4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Implementação do </w:t>
      </w:r>
      <w:r w:rsidR="00B95516" w:rsidRPr="00F312ED">
        <w:rPr>
          <w:rFonts w:ascii="Verdana" w:hAnsi="Verdana" w:cs="Poppins Light"/>
          <w:b/>
          <w:bCs/>
          <w:i/>
          <w:iCs/>
          <w:noProof/>
          <w:sz w:val="18"/>
          <w:szCs w:val="18"/>
        </w:rPr>
        <w:t>data binding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 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i</w:t>
      </w:r>
      <w:r w:rsidRPr="00F312ED">
        <w:rPr>
          <w:rFonts w:ascii="Verdana" w:hAnsi="Verdana" w:cs="Poppins Light"/>
          <w:b/>
          <w:bCs/>
          <w:noProof/>
          <w:sz w:val="18"/>
          <w:szCs w:val="18"/>
        </w:rPr>
        <w:t>nterpolação</w:t>
      </w:r>
    </w:p>
    <w:p w14:paraId="169D447F" w14:textId="64645EF3" w:rsidR="004876F6" w:rsidRPr="00F312ED" w:rsidRDefault="004876F6" w:rsidP="00F312ED">
      <w:pPr>
        <w:numPr>
          <w:ilvl w:val="0"/>
          <w:numId w:val="4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Uso de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diretivas condicionais e de repetição</w:t>
      </w:r>
    </w:p>
    <w:p w14:paraId="2A59863E" w14:textId="4826EBD4" w:rsidR="004876F6" w:rsidRPr="00F312ED" w:rsidRDefault="004876F6" w:rsidP="00F312ED">
      <w:pPr>
        <w:numPr>
          <w:ilvl w:val="0"/>
          <w:numId w:val="4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Manejo de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eventos e métodos</w:t>
      </w:r>
    </w:p>
    <w:p w14:paraId="477FC4A7" w14:textId="3597B1BC" w:rsidR="004876F6" w:rsidRPr="00F312ED" w:rsidRDefault="004876F6" w:rsidP="00F312ED">
      <w:pPr>
        <w:numPr>
          <w:ilvl w:val="0"/>
          <w:numId w:val="4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Estilização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básica da aplicação</w:t>
      </w:r>
    </w:p>
    <w:p w14:paraId="17F1EB4C" w14:textId="03D5D0CF" w:rsidR="00BA3932" w:rsidRPr="00F312ED" w:rsidRDefault="004876F6" w:rsidP="00F312ED">
      <w:pPr>
        <w:numPr>
          <w:ilvl w:val="0"/>
          <w:numId w:val="4"/>
        </w:numPr>
        <w:jc w:val="both"/>
        <w:rPr>
          <w:rFonts w:ascii="Verdana" w:hAnsi="Verdana" w:cs="Poppins Light"/>
          <w:noProof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sz w:val="18"/>
          <w:szCs w:val="18"/>
        </w:rPr>
        <w:t xml:space="preserve">Testando e </w:t>
      </w:r>
      <w:r w:rsidR="00B95516" w:rsidRPr="00F312ED">
        <w:rPr>
          <w:rFonts w:ascii="Verdana" w:hAnsi="Verdana" w:cs="Poppins Light"/>
          <w:b/>
          <w:bCs/>
          <w:noProof/>
          <w:sz w:val="18"/>
          <w:szCs w:val="18"/>
        </w:rPr>
        <w:t>depurando a aplicação</w:t>
      </w:r>
    </w:p>
    <w:p w14:paraId="1977A569" w14:textId="77777777" w:rsidR="00F312ED" w:rsidRPr="00F312ED" w:rsidRDefault="00F312ED" w:rsidP="00F312ED">
      <w:pPr>
        <w:ind w:left="720"/>
        <w:jc w:val="both"/>
        <w:rPr>
          <w:rFonts w:ascii="Verdana" w:hAnsi="Verdana" w:cs="Poppins Light"/>
          <w:noProof/>
          <w:sz w:val="18"/>
          <w:szCs w:val="18"/>
        </w:rPr>
      </w:pPr>
    </w:p>
    <w:p w14:paraId="53075007" w14:textId="77777777" w:rsidR="004561E7" w:rsidRPr="00F312ED" w:rsidRDefault="004561E7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</w:rPr>
        <w:t>Instruções</w:t>
      </w:r>
    </w:p>
    <w:p w14:paraId="56F372E6" w14:textId="1CB25BCE" w:rsidR="004876F6" w:rsidRPr="00E41549" w:rsidRDefault="004876F6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 xml:space="preserve">Etapa 1: Configuração do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 xml:space="preserve">projeto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>Vue.js</w:t>
      </w:r>
    </w:p>
    <w:p w14:paraId="548BD22C" w14:textId="77777777" w:rsidR="004876F6" w:rsidRDefault="004876F6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>Passos</w:t>
      </w:r>
    </w:p>
    <w:p w14:paraId="79706C14" w14:textId="77777777" w:rsidR="00F312ED" w:rsidRPr="00F312ED" w:rsidRDefault="00F312ED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</w:rPr>
      </w:pPr>
    </w:p>
    <w:p w14:paraId="130ABC0D" w14:textId="090EE77A" w:rsidR="004876F6" w:rsidRPr="00F312ED" w:rsidRDefault="004876F6" w:rsidP="00F312ED">
      <w:pPr>
        <w:spacing w:line="276" w:lineRule="auto"/>
        <w:ind w:left="720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Criar um </w:t>
      </w:r>
      <w:r w:rsidR="00B95516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novo projeto</w:t>
      </w: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 com Vue CLI</w:t>
      </w:r>
    </w:p>
    <w:p w14:paraId="1DDCFEF0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Abra o terminal e execute o seguinte comando para criar um novo projeto Vue.js:</w:t>
      </w:r>
    </w:p>
    <w:p w14:paraId="2CF9DED9" w14:textId="1A41DB66" w:rsidR="004E6415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vue create todo-list-app</w:t>
      </w:r>
    </w:p>
    <w:p w14:paraId="28083BCE" w14:textId="0178AA9B" w:rsidR="004876F6" w:rsidRPr="00F312ED" w:rsidRDefault="004876F6" w:rsidP="00F312ED">
      <w:pPr>
        <w:numPr>
          <w:ilvl w:val="0"/>
          <w:numId w:val="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Escolha as configurações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-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padrão ou personalize conforme suas necessidades.</w:t>
      </w:r>
    </w:p>
    <w:p w14:paraId="5EEB23A1" w14:textId="77777777" w:rsidR="004876F6" w:rsidRPr="00F312ED" w:rsidRDefault="004876F6" w:rsidP="00F312ED">
      <w:pPr>
        <w:numPr>
          <w:ilvl w:val="0"/>
          <w:numId w:val="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Após a criação, navegue até o diretório do projeto:</w:t>
      </w:r>
    </w:p>
    <w:p w14:paraId="3F42791E" w14:textId="57D36E1F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cd todo-list-app</w:t>
      </w:r>
    </w:p>
    <w:p w14:paraId="32C48836" w14:textId="616E8F21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Iniciar o </w:t>
      </w:r>
      <w:r w:rsidR="00B95516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servidor </w:t>
      </w: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de </w:t>
      </w:r>
      <w:r w:rsidR="00B95516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desenvolvimento</w:t>
      </w:r>
    </w:p>
    <w:p w14:paraId="38AA5C74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Inicie o servidor de desenvolvimento para visualizar a aplicação em execução:</w:t>
      </w:r>
    </w:p>
    <w:p w14:paraId="290731E9" w14:textId="57A15344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npm run serve</w:t>
      </w:r>
    </w:p>
    <w:p w14:paraId="4CDDF738" w14:textId="7C4028FA" w:rsidR="00E41549" w:rsidRPr="00E41549" w:rsidRDefault="004876F6" w:rsidP="00E41549">
      <w:pPr>
        <w:numPr>
          <w:ilvl w:val="0"/>
          <w:numId w:val="6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Abra o navegador e acesse </w:t>
      </w:r>
      <w:hyperlink r:id="rId10" w:history="1">
        <w:r w:rsidR="00B95516" w:rsidRPr="00F312ED">
          <w:rPr>
            <w:rStyle w:val="Hyperlink"/>
            <w:rFonts w:ascii="Verdana" w:hAnsi="Verdana" w:cs="Poppins Light"/>
            <w:noProof/>
            <w:sz w:val="18"/>
            <w:szCs w:val="18"/>
          </w:rPr>
          <w:t>http://localhost:8080</w:t>
        </w:r>
      </w:hyperlink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para ver a aplicação padrão do Vue.js funcionando.</w:t>
      </w:r>
    </w:p>
    <w:p w14:paraId="2DC2DEC4" w14:textId="661A20A6" w:rsidR="004876F6" w:rsidRPr="00E41549" w:rsidRDefault="00A97B63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22"/>
          <w:szCs w:val="22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636084" wp14:editId="3F65C941">
                <wp:simplePos x="0" y="0"/>
                <wp:positionH relativeFrom="column">
                  <wp:posOffset>-218645</wp:posOffset>
                </wp:positionH>
                <wp:positionV relativeFrom="paragraph">
                  <wp:posOffset>163748</wp:posOffset>
                </wp:positionV>
                <wp:extent cx="4579354" cy="2374490"/>
                <wp:effectExtent l="0" t="0" r="12065" b="26035"/>
                <wp:wrapNone/>
                <wp:docPr id="206015339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354" cy="23744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A5FB1" id="Retângulo: Cantos Arredondados 1" o:spid="_x0000_s1026" style="position:absolute;margin-left:-17.2pt;margin-top:12.9pt;width:360.6pt;height:186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4876F6"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 xml:space="preserve">Limpar a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>estrutura-p</w:t>
      </w:r>
      <w:r w:rsidR="004876F6"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>adrão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22"/>
          <w:szCs w:val="22"/>
          <w:highlight w:val="yellow"/>
        </w:rPr>
        <w:t>:</w:t>
      </w:r>
    </w:p>
    <w:p w14:paraId="27E8E0A8" w14:textId="77777777" w:rsidR="004876F6" w:rsidRPr="00F312ED" w:rsidRDefault="004876F6" w:rsidP="00F312ED">
      <w:pPr>
        <w:numPr>
          <w:ilvl w:val="0"/>
          <w:numId w:val="7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Abra o projeto no seu editor de código.</w:t>
      </w:r>
    </w:p>
    <w:p w14:paraId="2BFF47E4" w14:textId="77777777" w:rsidR="004876F6" w:rsidRPr="00F312ED" w:rsidRDefault="004876F6" w:rsidP="00F312ED">
      <w:pPr>
        <w:numPr>
          <w:ilvl w:val="0"/>
          <w:numId w:val="7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Limpe o conteúdo do componente App.vue para começar do zero:</w:t>
      </w:r>
    </w:p>
    <w:p w14:paraId="25B89276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&lt;template&gt;</w:t>
      </w:r>
    </w:p>
    <w:p w14:paraId="34D77B2E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&lt;div id="app"&gt;</w:t>
      </w:r>
    </w:p>
    <w:p w14:paraId="499D6409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&lt;/div&gt;</w:t>
      </w:r>
    </w:p>
    <w:p w14:paraId="36137C52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&lt;/template&gt;</w:t>
      </w:r>
    </w:p>
    <w:p w14:paraId="24952178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831BD9B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&lt;script&gt;</w:t>
      </w:r>
    </w:p>
    <w:p w14:paraId="7743A1F2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export default {</w:t>
      </w:r>
    </w:p>
    <w:p w14:paraId="78A8BB6B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name: 'App',</w:t>
      </w:r>
    </w:p>
    <w:p w14:paraId="7C2AF778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};</w:t>
      </w:r>
    </w:p>
    <w:p w14:paraId="0FB3EB9E" w14:textId="4470EAF1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&lt;/script&gt;</w:t>
      </w:r>
    </w:p>
    <w:p w14:paraId="0462B41D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&lt;style&gt;</w:t>
      </w:r>
    </w:p>
    <w:p w14:paraId="362C2DCB" w14:textId="59A47A5A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&lt;/style&gt;</w:t>
      </w:r>
    </w:p>
    <w:p w14:paraId="4BDF520E" w14:textId="759F82BF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lastRenderedPageBreak/>
        <w:t xml:space="preserve">Resultado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esperado:</w:t>
      </w:r>
    </w:p>
    <w:p w14:paraId="515BB8F4" w14:textId="1AD3B920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Nes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s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e ponto, você deve ter um projeto Vue.js limpo e pronto para iniciar o desenvolvimento da aplicação de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l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ista de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t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arefas.</w:t>
      </w:r>
    </w:p>
    <w:p w14:paraId="31D4CB24" w14:textId="77777777" w:rsidR="004876F6" w:rsidRPr="00F312ED" w:rsidRDefault="004876F6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D43D457" w14:textId="5AEC6AC2" w:rsidR="00984A34" w:rsidRPr="00E41549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Etapa 2: Implementação do </w:t>
      </w:r>
      <w:r w:rsidR="00B95516" w:rsidRPr="00E41549">
        <w:rPr>
          <w:rFonts w:ascii="Verdana" w:hAnsi="Verdana" w:cs="Poppins Light"/>
          <w:b/>
          <w:bCs/>
          <w:i/>
          <w:iCs/>
          <w:noProof/>
          <w:color w:val="000000" w:themeColor="text1"/>
          <w:sz w:val="18"/>
          <w:szCs w:val="18"/>
          <w:highlight w:val="yellow"/>
        </w:rPr>
        <w:t>data binding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i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nterpolação</w:t>
      </w:r>
    </w:p>
    <w:p w14:paraId="0E360844" w14:textId="3AC88000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Conceitos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i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mportantes</w:t>
      </w:r>
    </w:p>
    <w:p w14:paraId="49E7D971" w14:textId="02FD95AC" w:rsidR="00984A34" w:rsidRPr="00F312ED" w:rsidRDefault="00984A34" w:rsidP="00F312ED">
      <w:pPr>
        <w:numPr>
          <w:ilvl w:val="0"/>
          <w:numId w:val="8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i/>
          <w:iCs/>
          <w:noProof/>
          <w:color w:val="000000" w:themeColor="text1"/>
          <w:sz w:val="18"/>
          <w:szCs w:val="18"/>
        </w:rPr>
        <w:t xml:space="preserve">Data </w:t>
      </w:r>
      <w:r w:rsidR="00B95516" w:rsidRPr="00F312ED">
        <w:rPr>
          <w:rFonts w:ascii="Verdana" w:hAnsi="Verdana" w:cs="Poppins Light"/>
          <w:b/>
          <w:bCs/>
          <w:i/>
          <w:iCs/>
          <w:noProof/>
          <w:color w:val="000000" w:themeColor="text1"/>
          <w:sz w:val="18"/>
          <w:szCs w:val="18"/>
        </w:rPr>
        <w:t>binding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: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é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o processo de vincular os dados do componente com a interface do usuário, permitindo que as mudanças em um reflitam automaticamente no outro.</w:t>
      </w:r>
    </w:p>
    <w:p w14:paraId="5E8D9B7E" w14:textId="55639B09" w:rsidR="00984A34" w:rsidRPr="00F312ED" w:rsidRDefault="00984A34" w:rsidP="00F312ED">
      <w:pPr>
        <w:numPr>
          <w:ilvl w:val="0"/>
          <w:numId w:val="8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Interpolação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: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p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ermite incorporar expressões JavaScript diretamente no template HTML, usando a sintaxe {{ }}.</w:t>
      </w:r>
    </w:p>
    <w:p w14:paraId="799309A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Passos</w:t>
      </w:r>
    </w:p>
    <w:p w14:paraId="18E59C64" w14:textId="444156EA" w:rsidR="00984A34" w:rsidRPr="00F312ED" w:rsidRDefault="00984A34" w:rsidP="00F312ED">
      <w:pPr>
        <w:spacing w:line="276" w:lineRule="auto"/>
        <w:ind w:left="720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Definir os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dados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no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componente</w:t>
      </w:r>
    </w:p>
    <w:p w14:paraId="3BAD6AA4" w14:textId="1E5DA00E" w:rsidR="00984A34" w:rsidRPr="00F312ED" w:rsidRDefault="00C64F1F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D20CEF" wp14:editId="65E6A9FD">
                <wp:simplePos x="0" y="0"/>
                <wp:positionH relativeFrom="column">
                  <wp:posOffset>-174400</wp:posOffset>
                </wp:positionH>
                <wp:positionV relativeFrom="paragraph">
                  <wp:posOffset>149409</wp:posOffset>
                </wp:positionV>
                <wp:extent cx="2079523" cy="1791929"/>
                <wp:effectExtent l="0" t="0" r="16510" b="18415"/>
                <wp:wrapNone/>
                <wp:docPr id="827450796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523" cy="179192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971509" id="Retângulo: Cantos Arredondados 2" o:spid="_x0000_s1026" style="position:absolute;margin-left:-13.75pt;margin-top:11.75pt;width:163.75pt;height:141.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noProof/>
          <w:color w:val="000000" w:themeColor="text1"/>
          <w:sz w:val="18"/>
          <w:szCs w:val="18"/>
          <w:highlight w:val="yellow"/>
        </w:rPr>
        <w:t>No arquivo App.vue, atualize a seção &lt;script&gt; para incluir os dados necessários:</w:t>
      </w:r>
    </w:p>
    <w:p w14:paraId="5C8C897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&lt;script&gt;</w:t>
      </w:r>
    </w:p>
    <w:p w14:paraId="16822DB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export default {</w:t>
      </w:r>
    </w:p>
    <w:p w14:paraId="1B2081A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name: 'App',</w:t>
      </w:r>
    </w:p>
    <w:p w14:paraId="491A91A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data() {</w:t>
      </w:r>
    </w:p>
    <w:p w14:paraId="1B53618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return {</w:t>
      </w:r>
    </w:p>
    <w:p w14:paraId="68D257E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newTask: '',</w:t>
      </w:r>
    </w:p>
    <w:p w14:paraId="6883388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tasks: []</w:t>
      </w:r>
    </w:p>
    <w:p w14:paraId="0D1C2CF9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};</w:t>
      </w:r>
    </w:p>
    <w:p w14:paraId="0CF5FA1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</w:t>
      </w:r>
    </w:p>
    <w:p w14:paraId="53880F9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};</w:t>
      </w:r>
    </w:p>
    <w:p w14:paraId="144D6A94" w14:textId="25CAAF0E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&lt;/script&gt;</w:t>
      </w:r>
    </w:p>
    <w:p w14:paraId="0AE5CBBD" w14:textId="30D7E47F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2CC5D878" w14:textId="19B03AE8" w:rsidR="00984A34" w:rsidRPr="00E41549" w:rsidRDefault="00984A34" w:rsidP="00F312ED">
      <w:pPr>
        <w:numPr>
          <w:ilvl w:val="0"/>
          <w:numId w:val="9"/>
        </w:num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  <w:t xml:space="preserve">newTask: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  <w:t xml:space="preserve">armazena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  <w:t>o texto da nova tarefa que o usuário deseja adicionar.</w:t>
      </w:r>
    </w:p>
    <w:p w14:paraId="3D0E4005" w14:textId="18D09F57" w:rsidR="00984A34" w:rsidRPr="00E41549" w:rsidRDefault="00984A34" w:rsidP="00F312ED">
      <w:pPr>
        <w:numPr>
          <w:ilvl w:val="0"/>
          <w:numId w:val="9"/>
        </w:num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  <w:t xml:space="preserve">tasks: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  <w:t xml:space="preserve">armazena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  <w:u w:val="single"/>
        </w:rPr>
        <w:t>a lista de tarefas existentes.</w:t>
      </w:r>
    </w:p>
    <w:p w14:paraId="1FC5B1B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</w:p>
    <w:p w14:paraId="66BAE425" w14:textId="08341E5B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Criar o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template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com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interpolação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 </w:t>
      </w:r>
      <w:r w:rsidR="00B95516" w:rsidRPr="00E41549">
        <w:rPr>
          <w:rFonts w:ascii="Verdana" w:hAnsi="Verdana" w:cs="Poppins Light"/>
          <w:b/>
          <w:bCs/>
          <w:i/>
          <w:iCs/>
          <w:noProof/>
          <w:color w:val="000000" w:themeColor="text1"/>
          <w:sz w:val="18"/>
          <w:szCs w:val="18"/>
          <w:highlight w:val="yellow"/>
        </w:rPr>
        <w:t>data binding</w:t>
      </w:r>
    </w:p>
    <w:p w14:paraId="2ACF4199" w14:textId="04C9ECE5" w:rsidR="00984A34" w:rsidRPr="00F312ED" w:rsidRDefault="00C64F1F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9D21A3" wp14:editId="2A326633">
                <wp:simplePos x="0" y="0"/>
                <wp:positionH relativeFrom="column">
                  <wp:posOffset>-174400</wp:posOffset>
                </wp:positionH>
                <wp:positionV relativeFrom="paragraph">
                  <wp:posOffset>291424</wp:posOffset>
                </wp:positionV>
                <wp:extent cx="3355258" cy="1880419"/>
                <wp:effectExtent l="0" t="0" r="17145" b="24765"/>
                <wp:wrapNone/>
                <wp:docPr id="180817992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5258" cy="188041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80418A" id="Retângulo: Cantos Arredondados 3" o:spid="_x0000_s1026" style="position:absolute;margin-left:-13.75pt;margin-top:22.95pt;width:264.2pt;height:148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noProof/>
          <w:color w:val="000000" w:themeColor="text1"/>
          <w:sz w:val="18"/>
          <w:szCs w:val="18"/>
          <w:highlight w:val="yellow"/>
        </w:rPr>
        <w:t>Atualize a seção &lt;template&gt; para incluir um campo de entrada e exibir o valor de newTask usando interpolação:</w:t>
      </w:r>
    </w:p>
    <w:p w14:paraId="48230CF9" w14:textId="17B1384F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&lt;template&gt;</w:t>
      </w:r>
    </w:p>
    <w:p w14:paraId="03B58EC4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&lt;div id="app"&gt;</w:t>
      </w:r>
    </w:p>
    <w:p w14:paraId="6732B4A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&lt;h1&gt;Lista de Tarefas&lt;/h1&gt;</w:t>
      </w:r>
    </w:p>
    <w:p w14:paraId="1F49D83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&lt;input </w:t>
      </w:r>
    </w:p>
    <w:p w14:paraId="6EF7A1F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type="text" </w:t>
      </w:r>
    </w:p>
    <w:p w14:paraId="2D0E977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v-model="newTask" </w:t>
      </w:r>
    </w:p>
    <w:p w14:paraId="23D4A1C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placeholder="Adicione uma nova tarefa" </w:t>
      </w:r>
    </w:p>
    <w:p w14:paraId="2F4FB71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/&gt;</w:t>
      </w:r>
    </w:p>
    <w:p w14:paraId="2030F9F4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&lt;p&gt;Você está adicionando: {{ newTask }}&lt;/p&gt;</w:t>
      </w:r>
    </w:p>
    <w:p w14:paraId="11F1C96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&lt;/div&gt;</w:t>
      </w:r>
    </w:p>
    <w:p w14:paraId="0781CB0B" w14:textId="03C74983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&lt;/template&gt;</w:t>
      </w:r>
    </w:p>
    <w:p w14:paraId="6B81836F" w14:textId="77777777" w:rsidR="00BA3932" w:rsidRPr="00F312ED" w:rsidRDefault="00BA3932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FC4881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21A50B62" w14:textId="527D3AA9" w:rsidR="00984A34" w:rsidRPr="00F312ED" w:rsidRDefault="00984A34" w:rsidP="00F312ED">
      <w:pPr>
        <w:numPr>
          <w:ilvl w:val="0"/>
          <w:numId w:val="10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&lt;input&gt;: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o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atributo v-model cria uma ligação bidirecional entre o valor do input e a propriedade newTask no data.</w:t>
      </w:r>
    </w:p>
    <w:p w14:paraId="53B27735" w14:textId="294048AD" w:rsidR="00984A34" w:rsidRPr="00F312ED" w:rsidRDefault="00984A34" w:rsidP="00F312ED">
      <w:pPr>
        <w:numPr>
          <w:ilvl w:val="0"/>
          <w:numId w:val="10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&lt;p&gt;: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usa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interpolação para mostrar em tempo real o conteúdo que está sendo digitado no input.</w:t>
      </w:r>
    </w:p>
    <w:p w14:paraId="2A29F9E6" w14:textId="2230E22D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Resultado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esperado:</w:t>
      </w:r>
    </w:p>
    <w:p w14:paraId="2764AB1F" w14:textId="77777777" w:rsidR="00984A34" w:rsidRPr="00F312ED" w:rsidRDefault="00984A34" w:rsidP="00F312ED">
      <w:pPr>
        <w:numPr>
          <w:ilvl w:val="0"/>
          <w:numId w:val="11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Ao digitar no campo de entrada, o parágrafo abaixo dele deve atualizar em tempo real, exibindo o texto que você está digitando.</w:t>
      </w:r>
    </w:p>
    <w:p w14:paraId="5C059170" w14:textId="77777777" w:rsidR="00984A34" w:rsidRPr="00F312ED" w:rsidRDefault="00984A34" w:rsidP="00F312ED">
      <w:pPr>
        <w:numPr>
          <w:ilvl w:val="0"/>
          <w:numId w:val="11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Isso demonstra o </w:t>
      </w:r>
      <w:r w:rsidRPr="00F312ED">
        <w:rPr>
          <w:rFonts w:ascii="Verdana" w:hAnsi="Verdana" w:cs="Poppins Light"/>
          <w:b/>
          <w:bCs/>
          <w:i/>
          <w:iCs/>
          <w:noProof/>
          <w:color w:val="000000" w:themeColor="text1"/>
          <w:sz w:val="18"/>
          <w:szCs w:val="18"/>
        </w:rPr>
        <w:t>data binding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entre o input e a propriedade newTask, e a </w:t>
      </w: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interpolação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exibindo o valor atual de newTask.</w:t>
      </w:r>
    </w:p>
    <w:p w14:paraId="4D29147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E729F6F" w14:textId="63D8D152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Etapa 3: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uso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de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diretivas condicionais e de repetição</w:t>
      </w:r>
    </w:p>
    <w:p w14:paraId="3E5B5E42" w14:textId="0FE3132E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Conceitos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importantes</w:t>
      </w:r>
    </w:p>
    <w:p w14:paraId="523BEA69" w14:textId="24DC8892" w:rsidR="00984A34" w:rsidRPr="00F312ED" w:rsidRDefault="00984A34" w:rsidP="00F312ED">
      <w:pPr>
        <w:numPr>
          <w:ilvl w:val="0"/>
          <w:numId w:val="12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Diretivas </w:t>
      </w:r>
      <w:r w:rsidR="00B95516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condicionais </w:t>
      </w: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(v-if, v-else)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: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controlam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 renderização de elementos com base em uma condição booleana.</w:t>
      </w:r>
    </w:p>
    <w:p w14:paraId="5F9C8F37" w14:textId="526243AF" w:rsidR="00984A34" w:rsidRPr="00F312ED" w:rsidRDefault="00984A34" w:rsidP="00F312ED">
      <w:pPr>
        <w:numPr>
          <w:ilvl w:val="0"/>
          <w:numId w:val="12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Diretivas de </w:t>
      </w:r>
      <w:r w:rsidR="00B95516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repetição </w:t>
      </w: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(v-for)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: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permitem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renderizar uma lista de elementos com base em uma coleção de dados.</w:t>
      </w:r>
    </w:p>
    <w:p w14:paraId="142F1F5A" w14:textId="6A4E6AC1" w:rsidR="00984A34" w:rsidRPr="00E41549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Passos</w:t>
      </w:r>
    </w:p>
    <w:p w14:paraId="6ED28886" w14:textId="5D6266F9" w:rsidR="00984A34" w:rsidRPr="00E41549" w:rsidRDefault="00C64F1F" w:rsidP="00F312ED">
      <w:pPr>
        <w:numPr>
          <w:ilvl w:val="0"/>
          <w:numId w:val="13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  <w:highlight w:val="yellow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EEEC828" wp14:editId="30D335BF">
                <wp:simplePos x="0" y="0"/>
                <wp:positionH relativeFrom="column">
                  <wp:posOffset>-469367</wp:posOffset>
                </wp:positionH>
                <wp:positionV relativeFrom="paragraph">
                  <wp:posOffset>109794</wp:posOffset>
                </wp:positionV>
                <wp:extent cx="5678129" cy="3709219"/>
                <wp:effectExtent l="0" t="0" r="18415" b="24765"/>
                <wp:wrapNone/>
                <wp:docPr id="478500295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8129" cy="370921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CD1CB" id="Retângulo: Cantos Arredondados 4" o:spid="_x0000_s1026" style="position:absolute;margin-left:-36.95pt;margin-top:8.65pt;width:447.1pt;height:292.0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Adicionar </w:t>
      </w:r>
      <w:r w:rsidR="00B95516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função para adicionar tarefas</w:t>
      </w:r>
    </w:p>
    <w:p w14:paraId="1DCC6BCD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Atualize a seção &lt;script&gt; para incluir um método que adiciona novas tarefas à lista:</w:t>
      </w:r>
    </w:p>
    <w:p w14:paraId="545AB6C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&lt;script&gt;</w:t>
      </w:r>
    </w:p>
    <w:p w14:paraId="3721D9FD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export default {</w:t>
      </w:r>
    </w:p>
    <w:p w14:paraId="28B48A84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name: 'App',</w:t>
      </w:r>
    </w:p>
    <w:p w14:paraId="3132A7F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data() {</w:t>
      </w:r>
    </w:p>
    <w:p w14:paraId="7F63A46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return {</w:t>
      </w:r>
    </w:p>
    <w:p w14:paraId="2CA6B0D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newTask: '',</w:t>
      </w:r>
    </w:p>
    <w:p w14:paraId="11DA6B7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tasks: []</w:t>
      </w:r>
    </w:p>
    <w:p w14:paraId="035A764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};</w:t>
      </w:r>
    </w:p>
    <w:p w14:paraId="4078296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},</w:t>
      </w:r>
    </w:p>
    <w:p w14:paraId="5CDA3E2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methods: {</w:t>
      </w:r>
    </w:p>
    <w:p w14:paraId="3B8FF65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addTask() {</w:t>
      </w:r>
    </w:p>
    <w:p w14:paraId="1CE9ADE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if (this.newTask.trim() !== '') {</w:t>
      </w:r>
    </w:p>
    <w:p w14:paraId="4BC1A2B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this.tasks.push({</w:t>
      </w:r>
    </w:p>
    <w:p w14:paraId="5E8CA6A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  text: this.newTask,</w:t>
      </w:r>
    </w:p>
    <w:p w14:paraId="54E2B394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  completed: false</w:t>
      </w:r>
    </w:p>
    <w:p w14:paraId="18101D3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});</w:t>
      </w:r>
    </w:p>
    <w:p w14:paraId="3D3DA8C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this.newTask = '';</w:t>
      </w:r>
    </w:p>
    <w:p w14:paraId="01801C4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}</w:t>
      </w:r>
    </w:p>
    <w:p w14:paraId="2AC8B42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</w:t>
      </w:r>
    </w:p>
    <w:p w14:paraId="70B4A53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</w:t>
      </w:r>
    </w:p>
    <w:p w14:paraId="5D3250C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};</w:t>
      </w:r>
    </w:p>
    <w:p w14:paraId="7894ABBB" w14:textId="6E50FFC3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&lt;/script&gt;</w:t>
      </w:r>
    </w:p>
    <w:p w14:paraId="7B7E0E4F" w14:textId="0D7357BB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2DF7DAEC" w14:textId="1ECB78E0" w:rsidR="00984A34" w:rsidRPr="00F312ED" w:rsidRDefault="00984A34" w:rsidP="00F312ED">
      <w:pPr>
        <w:numPr>
          <w:ilvl w:val="0"/>
          <w:numId w:val="14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addTask(): </w:t>
      </w:r>
      <w:r w:rsidR="00B95516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verifica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se newTask não está vazia e adiciona um novo objeto à array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tasks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, então limpa o campo de entrada.</w:t>
      </w:r>
    </w:p>
    <w:p w14:paraId="18964AB5" w14:textId="72BC8CE1" w:rsidR="00984A34" w:rsidRPr="00F312ED" w:rsidRDefault="0017488C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6758747" wp14:editId="05291481">
                <wp:simplePos x="0" y="0"/>
                <wp:positionH relativeFrom="column">
                  <wp:posOffset>-285013</wp:posOffset>
                </wp:positionH>
                <wp:positionV relativeFrom="paragraph">
                  <wp:posOffset>120199</wp:posOffset>
                </wp:positionV>
                <wp:extent cx="6120171" cy="2809035"/>
                <wp:effectExtent l="0" t="0" r="13970" b="10795"/>
                <wp:wrapNone/>
                <wp:docPr id="146230410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71" cy="28090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BCB716" id="Retângulo: Cantos Arredondados 5" o:spid="_x0000_s1026" style="position:absolute;margin-left:-22.45pt;margin-top:9.45pt;width:481.9pt;height:221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Atualizar o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template </w: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para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incluir botão de adicionar</w:t>
      </w:r>
    </w:p>
    <w:p w14:paraId="58BCB35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Atualize a seção &lt;template&gt; para incluir um botão que chama o método addTask ao ser clicado:</w:t>
      </w:r>
    </w:p>
    <w:p w14:paraId="3D279EA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&lt;template&gt;</w:t>
      </w:r>
    </w:p>
    <w:p w14:paraId="33FF038D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&lt;div id="app"&gt;</w:t>
      </w:r>
    </w:p>
    <w:p w14:paraId="5938149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&lt;h1&gt;Lista de Tarefas&lt;/h1&gt;</w:t>
      </w:r>
    </w:p>
    <w:p w14:paraId="577B7D1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&lt;input </w:t>
      </w:r>
    </w:p>
    <w:p w14:paraId="377A9BB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type="text" </w:t>
      </w:r>
    </w:p>
    <w:p w14:paraId="75B4BCC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v-model="newTask" </w:t>
      </w:r>
    </w:p>
    <w:p w14:paraId="31BC184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placeholder="Adicione uma nova tarefa" </w:t>
      </w:r>
    </w:p>
    <w:p w14:paraId="17FD50B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/&gt;</w:t>
      </w:r>
    </w:p>
    <w:p w14:paraId="7777F9FE" w14:textId="5592AFA8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&lt;button @click="addTask"&gt;Adicionar Tarefa&lt;/button&gt;</w:t>
      </w:r>
    </w:p>
    <w:p w14:paraId="50BE75E4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&lt;ul&gt;</w:t>
      </w:r>
    </w:p>
    <w:p w14:paraId="35BD85F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&lt;li v-for="(task, index) in tasks" :key="index"&gt;</w:t>
      </w:r>
    </w:p>
    <w:p w14:paraId="42C9424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{{ task.text }}</w:t>
      </w:r>
    </w:p>
    <w:p w14:paraId="3E0066B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&lt;/li&gt;</w:t>
      </w:r>
    </w:p>
    <w:p w14:paraId="3070B0C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&lt;/ul&gt;</w:t>
      </w:r>
    </w:p>
    <w:p w14:paraId="6E3999C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&lt;/div&gt;</w:t>
      </w:r>
    </w:p>
    <w:p w14:paraId="63C87C71" w14:textId="32CD53F1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&lt;/template&gt;</w:t>
      </w:r>
    </w:p>
    <w:p w14:paraId="7FC7B440" w14:textId="26733824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lastRenderedPageBreak/>
        <w:t>Explicação:</w:t>
      </w:r>
    </w:p>
    <w:p w14:paraId="2B5AEE6B" w14:textId="4B4730FF" w:rsidR="00984A34" w:rsidRPr="00F312ED" w:rsidRDefault="00984A34" w:rsidP="00F312ED">
      <w:pPr>
        <w:numPr>
          <w:ilvl w:val="0"/>
          <w:numId w:val="1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&lt;button&gt;: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o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@click adiciona um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listener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de evento que chama o método addTask quando o botão é clicado.</w:t>
      </w:r>
    </w:p>
    <w:p w14:paraId="5A793964" w14:textId="052F96F5" w:rsidR="00984A34" w:rsidRPr="00F312ED" w:rsidRDefault="00984A34" w:rsidP="00F312ED">
      <w:pPr>
        <w:numPr>
          <w:ilvl w:val="0"/>
          <w:numId w:val="1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&lt;ul&gt; e &lt;li&gt;: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usa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v-for para iterar sobre a array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tasks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e renderizar cada tarefa na lista.</w:t>
      </w:r>
    </w:p>
    <w:p w14:paraId="779B85D8" w14:textId="588773FF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Adicionar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diretivas condicionais</w:t>
      </w:r>
    </w:p>
    <w:p w14:paraId="246AAB7A" w14:textId="01F1CE4D" w:rsidR="00984A34" w:rsidRPr="00E41549" w:rsidRDefault="0017488C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48417A5" wp14:editId="51B36C19">
                <wp:simplePos x="0" y="0"/>
                <wp:positionH relativeFrom="column">
                  <wp:posOffset>-285013</wp:posOffset>
                </wp:positionH>
                <wp:positionV relativeFrom="paragraph">
                  <wp:posOffset>87773</wp:posOffset>
                </wp:positionV>
                <wp:extent cx="4372406" cy="2934929"/>
                <wp:effectExtent l="0" t="0" r="28575" b="18415"/>
                <wp:wrapNone/>
                <wp:docPr id="1363169204" name="Retângulo: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2406" cy="293492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78B905" id="Retângulo: Cantos Arredondados 6" o:spid="_x0000_s1026" style="position:absolute;margin-left:-22.45pt;margin-top:6.9pt;width:344.3pt;height:231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Modifique o template para exibir mensagens condicionais com base no número de tarefas:</w:t>
      </w:r>
    </w:p>
    <w:p w14:paraId="0B62872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&lt;template&gt;</w:t>
      </w:r>
    </w:p>
    <w:p w14:paraId="5DE70A4D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&lt;div id="app"&gt;</w:t>
      </w:r>
    </w:p>
    <w:p w14:paraId="03831BD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&lt;h1&gt;Lista de Tarefas&lt;/h1&gt;</w:t>
      </w:r>
    </w:p>
    <w:p w14:paraId="57CFE83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&lt;input </w:t>
      </w:r>
    </w:p>
    <w:p w14:paraId="5E0C490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type="text" </w:t>
      </w:r>
    </w:p>
    <w:p w14:paraId="185AF44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v-model="newTask" </w:t>
      </w:r>
    </w:p>
    <w:p w14:paraId="745A13F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placeholder="Adicione uma nova tarefa" </w:t>
      </w:r>
    </w:p>
    <w:p w14:paraId="3EBDED10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/&gt;</w:t>
      </w:r>
    </w:p>
    <w:p w14:paraId="173C46F9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&lt;button @click="addTask"&gt;Adicionar Tarefa&lt;/button&gt;</w:t>
      </w:r>
    </w:p>
    <w:p w14:paraId="7E7B6ED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</w:t>
      </w:r>
    </w:p>
    <w:p w14:paraId="6058D4C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&lt;p v-if="tasks.length === 0"&gt;Nenhuma tarefa adicionada.&lt;/p&gt;</w:t>
      </w:r>
    </w:p>
    <w:p w14:paraId="4AE87F1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&lt;ul v-else&gt;</w:t>
      </w:r>
    </w:p>
    <w:p w14:paraId="546034D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&lt;li v-for="(task, index) in tasks" :key="index"&gt;</w:t>
      </w:r>
    </w:p>
    <w:p w14:paraId="09D7679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{{ task.text }}</w:t>
      </w:r>
    </w:p>
    <w:p w14:paraId="27AD8C4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&lt;/li&gt;</w:t>
      </w:r>
    </w:p>
    <w:p w14:paraId="47EC699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&lt;/ul&gt;</w:t>
      </w:r>
    </w:p>
    <w:p w14:paraId="539CD81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&lt;/div&gt;</w:t>
      </w:r>
    </w:p>
    <w:p w14:paraId="5D2F9332" w14:textId="096CEAE7" w:rsidR="00BA3932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&lt;/template&gt;</w:t>
      </w:r>
    </w:p>
    <w:p w14:paraId="56616CD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72988AFA" w14:textId="0DBEF333" w:rsidR="00984A34" w:rsidRPr="00F312ED" w:rsidRDefault="00984A34" w:rsidP="00F312ED">
      <w:pPr>
        <w:numPr>
          <w:ilvl w:val="1"/>
          <w:numId w:val="16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&lt;p v-if="tasks.length === 0"&gt;: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exibe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uma mensagem quando não há tarefas na lista.</w:t>
      </w:r>
    </w:p>
    <w:p w14:paraId="61189F17" w14:textId="718495DC" w:rsidR="00984A34" w:rsidRPr="00F312ED" w:rsidRDefault="00984A34" w:rsidP="00F312ED">
      <w:pPr>
        <w:numPr>
          <w:ilvl w:val="1"/>
          <w:numId w:val="16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&lt;ul v-else&gt;: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exibe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 lista de tarefas somente se houver pelo menos uma tarefa.</w:t>
      </w:r>
    </w:p>
    <w:p w14:paraId="089C2261" w14:textId="06760AD1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Resultado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esperado</w:t>
      </w:r>
    </w:p>
    <w:p w14:paraId="68DFA1BA" w14:textId="77777777" w:rsidR="00984A34" w:rsidRPr="00F312ED" w:rsidRDefault="00984A34" w:rsidP="00F312ED">
      <w:pPr>
        <w:numPr>
          <w:ilvl w:val="0"/>
          <w:numId w:val="17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Ao carregar a página inicialmente, a mensagem "Nenhuma tarefa adicionada." deve ser exibida.</w:t>
      </w:r>
    </w:p>
    <w:p w14:paraId="664C4924" w14:textId="77777777" w:rsidR="00984A34" w:rsidRPr="00F312ED" w:rsidRDefault="00984A34" w:rsidP="00F312ED">
      <w:pPr>
        <w:numPr>
          <w:ilvl w:val="0"/>
          <w:numId w:val="17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Quando você adiciona tarefas usando o input e o botão, a lista de tarefas aparece abaixo.</w:t>
      </w:r>
    </w:p>
    <w:p w14:paraId="179ECB7D" w14:textId="77777777" w:rsidR="00984A34" w:rsidRPr="00F312ED" w:rsidRDefault="00984A34" w:rsidP="00F312ED">
      <w:pPr>
        <w:numPr>
          <w:ilvl w:val="0"/>
          <w:numId w:val="17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 lista é atualizada dinamicamente conforme você adiciona novas tarefas.</w:t>
      </w:r>
    </w:p>
    <w:p w14:paraId="7244C2C7" w14:textId="77777777" w:rsidR="00BA3932" w:rsidRPr="00F312ED" w:rsidRDefault="00BA3932" w:rsidP="00F312ED">
      <w:pPr>
        <w:spacing w:line="276" w:lineRule="auto"/>
        <w:ind w:left="720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D37648C" w14:textId="798CE2A5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Etapa 4: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manejo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de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eventos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métodos</w:t>
      </w:r>
    </w:p>
    <w:p w14:paraId="41190E53" w14:textId="2CDFC216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Conceitos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importantes</w:t>
      </w:r>
    </w:p>
    <w:p w14:paraId="79475A38" w14:textId="01887F05" w:rsidR="00984A34" w:rsidRPr="00F312ED" w:rsidRDefault="00984A34" w:rsidP="00F312ED">
      <w:pPr>
        <w:numPr>
          <w:ilvl w:val="0"/>
          <w:numId w:val="18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Eventos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ações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do usuário ou do sistema que podem ser capturadas e tratadas, como cliques, digitação etc.</w:t>
      </w:r>
    </w:p>
    <w:p w14:paraId="415D0EE7" w14:textId="6C7D9B3C" w:rsidR="00984A34" w:rsidRDefault="00984A34" w:rsidP="00F312ED">
      <w:pPr>
        <w:numPr>
          <w:ilvl w:val="0"/>
          <w:numId w:val="18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Métodos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funções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definidas dentro da instância Vue que podem manipular dados e responder a eventos.</w:t>
      </w:r>
    </w:p>
    <w:p w14:paraId="69CE3660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B425E91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D9814C1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6E25FB4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40234B3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0C80918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2124DC3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DAC2B62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8A33A50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3BFD9E0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5CAC7C7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CBC7CAC" w14:textId="77777777" w:rsidR="00E41549" w:rsidRDefault="00E41549" w:rsidP="00E41549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A1197CD" w14:textId="22D8FAE9" w:rsidR="00984A34" w:rsidRPr="00E41549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Passos</w:t>
      </w:r>
    </w:p>
    <w:p w14:paraId="7FF94BD1" w14:textId="3D076872" w:rsidR="00984A34" w:rsidRPr="00F312ED" w:rsidRDefault="00984A34" w:rsidP="00F312ED">
      <w:pPr>
        <w:spacing w:line="276" w:lineRule="auto"/>
        <w:ind w:left="720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Adicionar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função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para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marcar tarefas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como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concluídas</w:t>
      </w:r>
    </w:p>
    <w:p w14:paraId="19DE818C" w14:textId="2B7D3C52" w:rsidR="00984A34" w:rsidRPr="00E41549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lastRenderedPageBreak/>
        <w:t xml:space="preserve">Atualize a seção </w:t>
      </w:r>
      <w:r w:rsidRPr="00E41549">
        <w:rPr>
          <w:rFonts w:ascii="Verdana" w:hAnsi="Verdana" w:cs="Poppins Light"/>
          <w:b/>
          <w:bCs/>
          <w:i/>
          <w:iCs/>
          <w:noProof/>
          <w:color w:val="000000" w:themeColor="text1"/>
          <w:sz w:val="18"/>
          <w:szCs w:val="18"/>
          <w:highlight w:val="yellow"/>
        </w:rPr>
        <w:t>methods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 no &lt;script&gt; para incluir um método que alterna o estado de conclusão de uma tarefa:</w:t>
      </w:r>
    </w:p>
    <w:p w14:paraId="19433C21" w14:textId="7E7FDD31" w:rsidR="00984A34" w:rsidRPr="00F312ED" w:rsidRDefault="0017488C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5718C5A" wp14:editId="01B8F583">
                <wp:simplePos x="0" y="0"/>
                <wp:positionH relativeFrom="column">
                  <wp:posOffset>-262890</wp:posOffset>
                </wp:positionH>
                <wp:positionV relativeFrom="paragraph">
                  <wp:posOffset>10037</wp:posOffset>
                </wp:positionV>
                <wp:extent cx="3937635" cy="2270760"/>
                <wp:effectExtent l="0" t="0" r="24765" b="15240"/>
                <wp:wrapNone/>
                <wp:docPr id="1344579379" name="Retângulo: Cantos Arredondad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635" cy="22707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8B84F" id="Retângulo: Cantos Arredondados 7" o:spid="_x0000_s1026" style="position:absolute;margin-left:-20.7pt;margin-top:.8pt;width:310.05pt;height:178.8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methods: {</w:t>
      </w:r>
    </w:p>
    <w:p w14:paraId="436689B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addTask() {</w:t>
      </w:r>
    </w:p>
    <w:p w14:paraId="4FBF0A00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if (this.newTask.trim() !== '') {</w:t>
      </w:r>
    </w:p>
    <w:p w14:paraId="6EEF82E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this.tasks.push({</w:t>
      </w:r>
    </w:p>
    <w:p w14:paraId="757CEC9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text: this.newTask,</w:t>
      </w:r>
    </w:p>
    <w:p w14:paraId="548E656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completed: false</w:t>
      </w:r>
    </w:p>
    <w:p w14:paraId="75D511E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});</w:t>
      </w:r>
    </w:p>
    <w:p w14:paraId="0A1DDEC9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this.newTask = '';</w:t>
      </w:r>
    </w:p>
    <w:p w14:paraId="36F87A4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</w:t>
      </w:r>
    </w:p>
    <w:p w14:paraId="75786EB4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},</w:t>
      </w:r>
    </w:p>
    <w:p w14:paraId="283BD8F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toggleTaskStatus(index) {</w:t>
      </w:r>
    </w:p>
    <w:p w14:paraId="1AFF530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this.tasks[index].completed = !this.tasks[index].completed;</w:t>
      </w:r>
    </w:p>
    <w:p w14:paraId="5020D81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</w:t>
      </w:r>
    </w:p>
    <w:p w14:paraId="31384EAB" w14:textId="170F763A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467A4920" w14:textId="20BE0078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5C541B07" w14:textId="603EAB7D" w:rsidR="00984A34" w:rsidRPr="00F312ED" w:rsidRDefault="00984A34" w:rsidP="00F312ED">
      <w:pPr>
        <w:numPr>
          <w:ilvl w:val="0"/>
          <w:numId w:val="19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toggleTaskStatus(index):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inverte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o valor de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completed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da tarefa no índice especificado.</w:t>
      </w:r>
    </w:p>
    <w:p w14:paraId="219DC38C" w14:textId="14C42ACF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Atualizar o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template para incluir eventos de clique nas tarefas</w:t>
      </w:r>
    </w:p>
    <w:p w14:paraId="3C6389D5" w14:textId="286ED932" w:rsidR="00984A34" w:rsidRPr="00E41549" w:rsidRDefault="00D5394B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F8F2297" wp14:editId="0E76EDBF">
                <wp:simplePos x="0" y="0"/>
                <wp:positionH relativeFrom="column">
                  <wp:posOffset>-152277</wp:posOffset>
                </wp:positionH>
                <wp:positionV relativeFrom="paragraph">
                  <wp:posOffset>157378</wp:posOffset>
                </wp:positionV>
                <wp:extent cx="2698955" cy="1637071"/>
                <wp:effectExtent l="0" t="0" r="25400" b="20320"/>
                <wp:wrapNone/>
                <wp:docPr id="526154742" name="Retângulo: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955" cy="163707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CF16757" id="Retângulo: Cantos Arredondados 8" o:spid="_x0000_s1026" style="position:absolute;margin-left:-12pt;margin-top:12.4pt;width:212.5pt;height:128.9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noProof/>
          <w:color w:val="000000" w:themeColor="text1"/>
          <w:sz w:val="18"/>
          <w:szCs w:val="18"/>
          <w:highlight w:val="yellow"/>
        </w:rPr>
        <w:t>Modifique o &lt;li&gt; dentro do &lt;ul&gt; para responder a cliques do usuário:</w:t>
      </w:r>
    </w:p>
    <w:p w14:paraId="7EED1F4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&lt;ul v-else&gt;</w:t>
      </w:r>
    </w:p>
    <w:p w14:paraId="69D5E2B9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&lt;li </w:t>
      </w:r>
    </w:p>
    <w:p w14:paraId="4D67C93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v-for="(task, index) in tasks" </w:t>
      </w:r>
    </w:p>
    <w:p w14:paraId="219F466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:key="index"</w:t>
      </w:r>
    </w:p>
    <w:p w14:paraId="765CCE2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@click="toggleTaskStatus(index)"</w:t>
      </w:r>
    </w:p>
    <w:p w14:paraId="615EC91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:class="{ completed: task.completed }"</w:t>
      </w:r>
    </w:p>
    <w:p w14:paraId="0C54BC3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&gt;</w:t>
      </w:r>
    </w:p>
    <w:p w14:paraId="29C63DF0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{{ task.text }}</w:t>
      </w:r>
    </w:p>
    <w:p w14:paraId="3542E87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&lt;/li&gt;</w:t>
      </w:r>
    </w:p>
    <w:p w14:paraId="301A4E59" w14:textId="62DE0E7A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&lt;/ul&gt;</w:t>
      </w:r>
    </w:p>
    <w:p w14:paraId="00BADAE6" w14:textId="325E4E2F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1B6C4B46" w14:textId="5F45BE96" w:rsidR="00984A34" w:rsidRPr="00F312ED" w:rsidRDefault="00984A34" w:rsidP="00F312ED">
      <w:pPr>
        <w:numPr>
          <w:ilvl w:val="0"/>
          <w:numId w:val="20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@click="toggleTaskStatus(index)":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quando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uma tarefa é clicada, o método toggleTaskStatus é chamado com o índice da tarefa.</w:t>
      </w:r>
    </w:p>
    <w:p w14:paraId="24908C3B" w14:textId="11AD7B14" w:rsidR="00984A34" w:rsidRPr="00F312ED" w:rsidRDefault="00984A34" w:rsidP="00F312ED">
      <w:pPr>
        <w:numPr>
          <w:ilvl w:val="0"/>
          <w:numId w:val="20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:class="{ completed: task.completed }":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aplica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 classe CSS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completed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se task.completed for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true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.</w:t>
      </w:r>
    </w:p>
    <w:p w14:paraId="58608391" w14:textId="4576A828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Adicionar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função para remover tarefas</w:t>
      </w:r>
    </w:p>
    <w:p w14:paraId="09A448DA" w14:textId="27643D39" w:rsidR="00984A34" w:rsidRPr="00E41549" w:rsidRDefault="00D5394B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B0913D0" wp14:editId="30A47930">
                <wp:simplePos x="0" y="0"/>
                <wp:positionH relativeFrom="column">
                  <wp:posOffset>-344006</wp:posOffset>
                </wp:positionH>
                <wp:positionV relativeFrom="paragraph">
                  <wp:posOffset>112826</wp:posOffset>
                </wp:positionV>
                <wp:extent cx="4018751" cy="2794820"/>
                <wp:effectExtent l="0" t="0" r="20320" b="24765"/>
                <wp:wrapNone/>
                <wp:docPr id="1188146657" name="Retângulo: Cantos Arredondad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8751" cy="27948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69E827" id="Retângulo: Cantos Arredondados 9" o:spid="_x0000_s1026" style="position:absolute;margin-left:-27.1pt;margin-top:8.9pt;width:316.45pt;height:220.0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Atualize a seção </w:t>
      </w:r>
      <w:r w:rsidR="00984A34" w:rsidRPr="00E41549">
        <w:rPr>
          <w:rFonts w:ascii="Verdana" w:hAnsi="Verdana" w:cs="Poppins Light"/>
          <w:b/>
          <w:bCs/>
          <w:i/>
          <w:iCs/>
          <w:noProof/>
          <w:color w:val="000000" w:themeColor="text1"/>
          <w:sz w:val="18"/>
          <w:szCs w:val="18"/>
          <w:highlight w:val="yellow"/>
        </w:rPr>
        <w:t>methods</w: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 para incluir um método que remove uma tarefa da lista:</w:t>
      </w:r>
    </w:p>
    <w:p w14:paraId="7426CAEC" w14:textId="2D4E140F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methods: {</w:t>
      </w:r>
    </w:p>
    <w:p w14:paraId="0F43A950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addTask() {</w:t>
      </w:r>
    </w:p>
    <w:p w14:paraId="31C312F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if (this.newTask.trim() !== '') {</w:t>
      </w:r>
    </w:p>
    <w:p w14:paraId="23BC6534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this.tasks.push({</w:t>
      </w:r>
    </w:p>
    <w:p w14:paraId="0D8347F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text: this.newTask,</w:t>
      </w:r>
    </w:p>
    <w:p w14:paraId="006BD06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completed: false</w:t>
      </w:r>
    </w:p>
    <w:p w14:paraId="4326CFD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});</w:t>
      </w:r>
    </w:p>
    <w:p w14:paraId="42FF5AF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this.newTask = '';</w:t>
      </w:r>
    </w:p>
    <w:p w14:paraId="5950C8E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</w:t>
      </w:r>
    </w:p>
    <w:p w14:paraId="0B395C8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},</w:t>
      </w:r>
    </w:p>
    <w:p w14:paraId="32A0845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toggleTaskStatus(index) {</w:t>
      </w:r>
    </w:p>
    <w:p w14:paraId="53028FE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this.tasks[index].completed = !this.tasks[index].completed;</w:t>
      </w:r>
    </w:p>
    <w:p w14:paraId="245803B0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},</w:t>
      </w:r>
    </w:p>
    <w:p w14:paraId="5F923E3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removeTask(index) {</w:t>
      </w:r>
    </w:p>
    <w:p w14:paraId="0868D40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this.tasks.splice(index, 1);</w:t>
      </w:r>
    </w:p>
    <w:p w14:paraId="389B4F3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}</w:t>
      </w:r>
    </w:p>
    <w:p w14:paraId="00EE2435" w14:textId="77777777" w:rsidR="00D5394B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5AA1E593" w14:textId="658380B9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lastRenderedPageBreak/>
        <w:t>Explicação:</w:t>
      </w:r>
    </w:p>
    <w:p w14:paraId="0FF11923" w14:textId="47576809" w:rsidR="00984A34" w:rsidRPr="00F312ED" w:rsidRDefault="00984A34" w:rsidP="00F312ED">
      <w:pPr>
        <w:numPr>
          <w:ilvl w:val="0"/>
          <w:numId w:val="21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removeTask(index):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remove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 tarefa do array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tasks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no índice especificado usando o método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splice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.</w:t>
      </w:r>
    </w:p>
    <w:p w14:paraId="2F5E1A4C" w14:textId="7CB286DA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Atualizar o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template para incluir botão de remover tarefa</w:t>
      </w:r>
    </w:p>
    <w:p w14:paraId="4823B37F" w14:textId="501A99BB" w:rsidR="00984A34" w:rsidRPr="00E41549" w:rsidRDefault="00D5394B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788893B" wp14:editId="3201AEDF">
                <wp:simplePos x="0" y="0"/>
                <wp:positionH relativeFrom="column">
                  <wp:posOffset>-203896</wp:posOffset>
                </wp:positionH>
                <wp:positionV relativeFrom="paragraph">
                  <wp:posOffset>154407</wp:posOffset>
                </wp:positionV>
                <wp:extent cx="3871451" cy="1939413"/>
                <wp:effectExtent l="0" t="0" r="15240" b="22860"/>
                <wp:wrapNone/>
                <wp:docPr id="2049638128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451" cy="193941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E785C2" id="Retângulo: Cantos Arredondados 10" o:spid="_x0000_s1026" style="position:absolute;margin-left:-16.05pt;margin-top:12.15pt;width:304.85pt;height:152.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Modifique o &lt;li&gt; para incluir um botão de remoção:</w:t>
      </w:r>
    </w:p>
    <w:p w14:paraId="121296F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&lt;ul v-else&gt;</w:t>
      </w:r>
    </w:p>
    <w:p w14:paraId="6E365FE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&lt;li </w:t>
      </w:r>
    </w:p>
    <w:p w14:paraId="370A7A3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v-for="(task, index) in tasks" </w:t>
      </w:r>
    </w:p>
    <w:p w14:paraId="27FF3A2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:key="index"</w:t>
      </w:r>
    </w:p>
    <w:p w14:paraId="0567413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:class="{ completed: task.completed }"</w:t>
      </w:r>
    </w:p>
    <w:p w14:paraId="653D9A4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&gt;</w:t>
      </w:r>
    </w:p>
    <w:p w14:paraId="07551BB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&lt;span @click="toggleTaskStatus(index)"&gt;</w:t>
      </w:r>
    </w:p>
    <w:p w14:paraId="6716227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{{ task.text }}</w:t>
      </w:r>
    </w:p>
    <w:p w14:paraId="5734EBE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&lt;/span&gt;</w:t>
      </w:r>
    </w:p>
    <w:p w14:paraId="244B9B8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&lt;button @click="removeTask(index)"&gt;Remover&lt;/button&gt;</w:t>
      </w:r>
    </w:p>
    <w:p w14:paraId="039A0E8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&lt;/li&gt;</w:t>
      </w:r>
    </w:p>
    <w:p w14:paraId="1759353C" w14:textId="1FDFC583" w:rsidR="00BA3932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&lt;/ul&gt;</w:t>
      </w:r>
    </w:p>
    <w:p w14:paraId="117871C6" w14:textId="5A1A5EE3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54B17133" w14:textId="7F3EFCD4" w:rsidR="00984A34" w:rsidRPr="00F312ED" w:rsidRDefault="00984A34" w:rsidP="00F312ED">
      <w:pPr>
        <w:numPr>
          <w:ilvl w:val="0"/>
          <w:numId w:val="22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&lt;span @click="toggleTaskStatus(index)"&gt;: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o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evento de alternar status agora está no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span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, para evitar conflitos com o botão de remoção.</w:t>
      </w:r>
    </w:p>
    <w:p w14:paraId="36509B2D" w14:textId="780DAB6C" w:rsidR="00984A34" w:rsidRPr="00F312ED" w:rsidRDefault="00984A34" w:rsidP="00F312ED">
      <w:pPr>
        <w:numPr>
          <w:ilvl w:val="0"/>
          <w:numId w:val="22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&lt;button @click="removeTask(index)"&gt;Remover&lt;/button&gt;: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botão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que, ao ser clicado, remove a tarefa correspondente.</w:t>
      </w:r>
    </w:p>
    <w:p w14:paraId="4D5DEB88" w14:textId="3F765568" w:rsidR="00984A34" w:rsidRPr="00F312ED" w:rsidRDefault="00D5394B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FDCC4BC" wp14:editId="2B1226FD">
                <wp:simplePos x="0" y="0"/>
                <wp:positionH relativeFrom="column">
                  <wp:posOffset>-476742</wp:posOffset>
                </wp:positionH>
                <wp:positionV relativeFrom="paragraph">
                  <wp:posOffset>92792</wp:posOffset>
                </wp:positionV>
                <wp:extent cx="4866968" cy="5058697"/>
                <wp:effectExtent l="0" t="0" r="10160" b="27940"/>
                <wp:wrapNone/>
                <wp:docPr id="307151900" name="Retângulo: Cantos Arredondado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6968" cy="505869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C4B1" id="Retângulo: Cantos Arredondados 12" o:spid="_x0000_s1026" style="position:absolute;margin-left:-37.55pt;margin-top:7.3pt;width:383.25pt;height:398.3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Adicionar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estilos para tarefas concluídas</w:t>
      </w:r>
    </w:p>
    <w:p w14:paraId="2721A69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Atualize a seção &lt;style&gt; para incluir estilos para a classe </w:t>
      </w:r>
      <w:r w:rsidRPr="00F312ED">
        <w:rPr>
          <w:rFonts w:ascii="Verdana" w:hAnsi="Verdana" w:cs="Poppins Light"/>
          <w:i/>
          <w:iCs/>
          <w:noProof/>
          <w:color w:val="000000" w:themeColor="text1"/>
          <w:sz w:val="18"/>
          <w:szCs w:val="18"/>
        </w:rPr>
        <w:t>completed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:</w:t>
      </w:r>
    </w:p>
    <w:p w14:paraId="51CC9EE5" w14:textId="3EC06B8E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&lt;style&gt;</w:t>
      </w:r>
    </w:p>
    <w:p w14:paraId="31F8859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#app {</w:t>
      </w:r>
    </w:p>
    <w:p w14:paraId="2628E55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font-family: Avenir, Helvetica, Arial, sans-serif;</w:t>
      </w:r>
    </w:p>
    <w:p w14:paraId="09F40AE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text-align: center;</w:t>
      </w:r>
    </w:p>
    <w:p w14:paraId="725261B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margin-top: 50px;</w:t>
      </w:r>
    </w:p>
    <w:p w14:paraId="5D7C36C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014E1CE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ul {</w:t>
      </w:r>
    </w:p>
    <w:p w14:paraId="2CB69A23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list-style-type: none;</w:t>
      </w:r>
    </w:p>
    <w:p w14:paraId="7444059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padding: 0;</w:t>
      </w:r>
    </w:p>
    <w:p w14:paraId="70980F4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148F9BC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li {</w:t>
      </w:r>
    </w:p>
    <w:p w14:paraId="6457A137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background: #f9f9f9;</w:t>
      </w:r>
    </w:p>
    <w:p w14:paraId="10D0B43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padding: 10px;</w:t>
      </w:r>
    </w:p>
    <w:p w14:paraId="319E77C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margin: 5px 0;</w:t>
      </w:r>
    </w:p>
    <w:p w14:paraId="2765BFF2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display: flex;</w:t>
      </w:r>
    </w:p>
    <w:p w14:paraId="058178A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justify-content: space-between;</w:t>
      </w:r>
    </w:p>
    <w:p w14:paraId="52FECBC0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align-items: center;</w:t>
      </w:r>
    </w:p>
    <w:p w14:paraId="13DB753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cursor: pointer;</w:t>
      </w:r>
    </w:p>
    <w:p w14:paraId="652CB17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7EA13769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.completed {</w:t>
      </w:r>
    </w:p>
    <w:p w14:paraId="09D7A9C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text-decoration: line-through;</w:t>
      </w:r>
    </w:p>
    <w:p w14:paraId="31995A90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color: gray;</w:t>
      </w:r>
    </w:p>
    <w:p w14:paraId="63341848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6094776B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button {</w:t>
      </w:r>
    </w:p>
    <w:p w14:paraId="3AB627F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background-color: #e74c3c;</w:t>
      </w:r>
    </w:p>
    <w:p w14:paraId="79286F11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color: white;</w:t>
      </w:r>
    </w:p>
    <w:p w14:paraId="1F39E9CC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border: none;</w:t>
      </w:r>
    </w:p>
    <w:p w14:paraId="0BCAEC16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padding: 5px 10px;</w:t>
      </w:r>
    </w:p>
    <w:p w14:paraId="02CFCB9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cursor: pointer;</w:t>
      </w:r>
    </w:p>
    <w:p w14:paraId="78C1C075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border-radius: 3px;</w:t>
      </w:r>
    </w:p>
    <w:p w14:paraId="3C014497" w14:textId="149E3E29" w:rsidR="00984A34" w:rsidRPr="00F312ED" w:rsidRDefault="00D5394B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noProof/>
          <w:color w:val="000000" w:themeColor="text1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5C36C76" wp14:editId="6E279BBD">
                <wp:simplePos x="0" y="0"/>
                <wp:positionH relativeFrom="column">
                  <wp:posOffset>-152277</wp:posOffset>
                </wp:positionH>
                <wp:positionV relativeFrom="paragraph">
                  <wp:posOffset>-83513</wp:posOffset>
                </wp:positionV>
                <wp:extent cx="1961535" cy="884903"/>
                <wp:effectExtent l="0" t="0" r="19685" b="10795"/>
                <wp:wrapNone/>
                <wp:docPr id="1614958647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1535" cy="88490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47DC99" id="Retângulo: Cantos Arredondados 13" o:spid="_x0000_s1026" style="position:absolute;margin-left:-12pt;margin-top:-6.6pt;width:154.45pt;height:69.7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984A34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17B1179F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button:hover {</w:t>
      </w:r>
    </w:p>
    <w:p w14:paraId="7FE3DC2A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background-color: #c0392b;</w:t>
      </w:r>
    </w:p>
    <w:p w14:paraId="63823A4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63C2AE06" w14:textId="1603B6B4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&lt;/style&gt;</w:t>
      </w:r>
    </w:p>
    <w:p w14:paraId="35845B7E" w14:textId="77777777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Explicação:</w:t>
      </w:r>
    </w:p>
    <w:p w14:paraId="31B6BD0D" w14:textId="0BE2E56C" w:rsidR="00984A34" w:rsidRPr="00F312ED" w:rsidRDefault="00984A34" w:rsidP="00F312ED">
      <w:pPr>
        <w:numPr>
          <w:ilvl w:val="1"/>
          <w:numId w:val="23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.completed: </w:t>
      </w:r>
      <w:r w:rsidR="006E3AE7"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aplica </w:t>
      </w: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um estilo de texto riscado e cor cinza para indicar que a tarefa foi concluída.</w:t>
      </w:r>
    </w:p>
    <w:p w14:paraId="4A7F721D" w14:textId="77777777" w:rsidR="00984A34" w:rsidRPr="00F312ED" w:rsidRDefault="00984A34" w:rsidP="00F312ED">
      <w:pPr>
        <w:numPr>
          <w:ilvl w:val="1"/>
          <w:numId w:val="23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Outros estilos melhoram a aparência geral da aplicação.</w:t>
      </w:r>
    </w:p>
    <w:p w14:paraId="1649ACF0" w14:textId="1A8817AF" w:rsidR="00984A34" w:rsidRPr="00F312ED" w:rsidRDefault="00984A34" w:rsidP="00F312ED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Resultado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esperado:</w:t>
      </w:r>
    </w:p>
    <w:p w14:paraId="237C23F8" w14:textId="77777777" w:rsidR="00984A34" w:rsidRPr="00F312ED" w:rsidRDefault="00984A34" w:rsidP="00F312ED">
      <w:pPr>
        <w:numPr>
          <w:ilvl w:val="0"/>
          <w:numId w:val="24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Você pode adicionar novas tarefas à lista.</w:t>
      </w:r>
    </w:p>
    <w:p w14:paraId="6C7C9E15" w14:textId="77777777" w:rsidR="00984A34" w:rsidRPr="00F312ED" w:rsidRDefault="00984A34" w:rsidP="00F312ED">
      <w:pPr>
        <w:numPr>
          <w:ilvl w:val="0"/>
          <w:numId w:val="24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Clicar no texto da tarefa alterna seu estado entre concluído e não concluído, alterando seu estilo visualmente.</w:t>
      </w:r>
    </w:p>
    <w:p w14:paraId="03C9864A" w14:textId="77777777" w:rsidR="00984A34" w:rsidRPr="00F312ED" w:rsidRDefault="00984A34" w:rsidP="00F312ED">
      <w:pPr>
        <w:numPr>
          <w:ilvl w:val="0"/>
          <w:numId w:val="24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Clicar no botão "Remover" exclui a tarefa da lista.</w:t>
      </w:r>
    </w:p>
    <w:p w14:paraId="6586B1FA" w14:textId="79B96545" w:rsidR="00984A34" w:rsidRPr="00F312ED" w:rsidRDefault="00984A34" w:rsidP="00F312ED">
      <w:pPr>
        <w:numPr>
          <w:ilvl w:val="0"/>
          <w:numId w:val="24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 interface é responsiva e visualmente agradável.</w:t>
      </w:r>
    </w:p>
    <w:p w14:paraId="3397D3AE" w14:textId="77777777" w:rsidR="00984A34" w:rsidRPr="00F312ED" w:rsidRDefault="00984A34" w:rsidP="00F312ED">
      <w:pPr>
        <w:spacing w:line="276" w:lineRule="auto"/>
        <w:ind w:left="360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C289F19" w14:textId="200A690E" w:rsidR="00984A34" w:rsidRPr="00E41549" w:rsidRDefault="00984A34" w:rsidP="00F312ED">
      <w:pPr>
        <w:spacing w:line="276" w:lineRule="auto"/>
        <w:ind w:left="360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Etapa 5: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testando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e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depurando </w:t>
      </w: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 xml:space="preserve">a </w:t>
      </w:r>
      <w:r w:rsidR="006E3AE7"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aplicação</w:t>
      </w:r>
    </w:p>
    <w:p w14:paraId="7D6C4404" w14:textId="77777777" w:rsidR="00984A34" w:rsidRPr="00F312ED" w:rsidRDefault="00984A34" w:rsidP="00F312ED">
      <w:pPr>
        <w:spacing w:line="276" w:lineRule="auto"/>
        <w:ind w:left="360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E4154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  <w:highlight w:val="yellow"/>
        </w:rPr>
        <w:t>Passos</w:t>
      </w:r>
    </w:p>
    <w:p w14:paraId="3D7A47A9" w14:textId="4A6CF695" w:rsidR="00984A34" w:rsidRPr="00F312ED" w:rsidRDefault="00984A34" w:rsidP="00F312ED">
      <w:pPr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Testar </w:t>
      </w:r>
      <w:r w:rsidR="006E3AE7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funcionalidades</w:t>
      </w:r>
    </w:p>
    <w:p w14:paraId="171C0220" w14:textId="77777777" w:rsidR="00984A34" w:rsidRPr="00F312ED" w:rsidRDefault="00984A34" w:rsidP="00F312ED">
      <w:pPr>
        <w:numPr>
          <w:ilvl w:val="1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Adicione várias tarefas e teste todas as funcionalidades implementadas:</w:t>
      </w:r>
    </w:p>
    <w:p w14:paraId="288A5666" w14:textId="77777777" w:rsidR="00984A34" w:rsidRPr="00F312ED" w:rsidRDefault="00984A34" w:rsidP="00F312ED">
      <w:pPr>
        <w:numPr>
          <w:ilvl w:val="2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Adição de tarefas.</w:t>
      </w:r>
    </w:p>
    <w:p w14:paraId="5E21598D" w14:textId="77777777" w:rsidR="00984A34" w:rsidRPr="00F312ED" w:rsidRDefault="00984A34" w:rsidP="00F312ED">
      <w:pPr>
        <w:numPr>
          <w:ilvl w:val="2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Marcar e desmarcar tarefas como concluídas.</w:t>
      </w:r>
    </w:p>
    <w:p w14:paraId="40754F8A" w14:textId="77777777" w:rsidR="00984A34" w:rsidRPr="00F312ED" w:rsidRDefault="00984A34" w:rsidP="00F312ED">
      <w:pPr>
        <w:numPr>
          <w:ilvl w:val="2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Remover tarefas.</w:t>
      </w:r>
    </w:p>
    <w:p w14:paraId="6F792863" w14:textId="1A933D9D" w:rsidR="00984A34" w:rsidRPr="00F312ED" w:rsidRDefault="00984A34" w:rsidP="00F312ED">
      <w:pPr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Verificar </w:t>
      </w:r>
      <w:r w:rsidR="006E3AE7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comportamentos inválidos</w:t>
      </w:r>
    </w:p>
    <w:p w14:paraId="160F5434" w14:textId="77777777" w:rsidR="00984A34" w:rsidRPr="00F312ED" w:rsidRDefault="00984A34" w:rsidP="00F312ED">
      <w:pPr>
        <w:numPr>
          <w:ilvl w:val="1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Tente adicionar tarefas vazias e verifique se o aplicativo lida corretamente com isso.</w:t>
      </w:r>
    </w:p>
    <w:p w14:paraId="651E1AA4" w14:textId="77777777" w:rsidR="00984A34" w:rsidRPr="00F312ED" w:rsidRDefault="00984A34" w:rsidP="00F312ED">
      <w:pPr>
        <w:numPr>
          <w:ilvl w:val="1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Teste cliques rápidos e múltiplos para garantir estabilidade.</w:t>
      </w:r>
    </w:p>
    <w:p w14:paraId="4EF0F7EB" w14:textId="1DAF7100" w:rsidR="00984A34" w:rsidRPr="00F312ED" w:rsidRDefault="00984A34" w:rsidP="00F312ED">
      <w:pPr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Depurar </w:t>
      </w:r>
      <w:r w:rsidR="006E3AE7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erros</w:t>
      </w:r>
    </w:p>
    <w:p w14:paraId="0D63D342" w14:textId="77777777" w:rsidR="00984A34" w:rsidRPr="00F312ED" w:rsidRDefault="00984A34" w:rsidP="00F312ED">
      <w:pPr>
        <w:numPr>
          <w:ilvl w:val="1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Use o console do navegador para identificar e corrigir quaisquer erros ou avisos.</w:t>
      </w:r>
    </w:p>
    <w:p w14:paraId="49AC3922" w14:textId="77777777" w:rsidR="00984A34" w:rsidRPr="00F312ED" w:rsidRDefault="00984A34" w:rsidP="00F312ED">
      <w:pPr>
        <w:numPr>
          <w:ilvl w:val="1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Assegure-se de que não há comportamentos inesperados.</w:t>
      </w:r>
    </w:p>
    <w:p w14:paraId="6F18A2FE" w14:textId="6E8ED2FB" w:rsidR="00984A34" w:rsidRPr="00F312ED" w:rsidRDefault="00984A34" w:rsidP="00F312ED">
      <w:pPr>
        <w:spacing w:line="276" w:lineRule="auto"/>
        <w:ind w:left="360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Resultado </w:t>
      </w:r>
      <w:r w:rsidR="006E3AE7" w:rsidRPr="00F312ED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esperado</w:t>
      </w:r>
    </w:p>
    <w:p w14:paraId="1F31DBB8" w14:textId="77777777" w:rsidR="00984A34" w:rsidRPr="00F312ED" w:rsidRDefault="00984A34" w:rsidP="00F312ED">
      <w:pPr>
        <w:numPr>
          <w:ilvl w:val="0"/>
          <w:numId w:val="26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A aplicação deve funcionar sem erros, proporcionando uma experiência de usuário suave e intuitiva.</w:t>
      </w:r>
    </w:p>
    <w:p w14:paraId="1F55B399" w14:textId="3D323343" w:rsidR="004E6415" w:rsidRPr="00F312ED" w:rsidRDefault="00984A34" w:rsidP="00F312ED">
      <w:pPr>
        <w:numPr>
          <w:ilvl w:val="0"/>
          <w:numId w:val="26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F312ED">
        <w:rPr>
          <w:rFonts w:ascii="Verdana" w:hAnsi="Verdana" w:cs="Poppins Light"/>
          <w:noProof/>
          <w:color w:val="000000" w:themeColor="text1"/>
          <w:sz w:val="18"/>
          <w:szCs w:val="18"/>
        </w:rPr>
        <w:t>Todos os eventos e métodos devem responder conforme esperado.</w:t>
      </w: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8F47" w14:textId="77777777" w:rsidR="0010571A" w:rsidRDefault="0010571A">
      <w:r>
        <w:separator/>
      </w:r>
    </w:p>
  </w:endnote>
  <w:endnote w:type="continuationSeparator" w:id="0">
    <w:p w14:paraId="6CBC7DF9" w14:textId="77777777" w:rsidR="0010571A" w:rsidRDefault="0010571A">
      <w:r>
        <w:continuationSeparator/>
      </w:r>
    </w:p>
  </w:endnote>
  <w:endnote w:type="continuationNotice" w:id="1">
    <w:p w14:paraId="3D8C11A0" w14:textId="77777777" w:rsidR="0010571A" w:rsidRDefault="001057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8DC8" w14:textId="77777777" w:rsidR="0010571A" w:rsidRDefault="0010571A">
      <w:r>
        <w:separator/>
      </w:r>
    </w:p>
  </w:footnote>
  <w:footnote w:type="continuationSeparator" w:id="0">
    <w:p w14:paraId="3ED384D6" w14:textId="77777777" w:rsidR="0010571A" w:rsidRDefault="0010571A">
      <w:r>
        <w:continuationSeparator/>
      </w:r>
    </w:p>
  </w:footnote>
  <w:footnote w:type="continuationNotice" w:id="1">
    <w:p w14:paraId="1DBD8A3A" w14:textId="77777777" w:rsidR="0010571A" w:rsidRDefault="001057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9AD"/>
    <w:multiLevelType w:val="multilevel"/>
    <w:tmpl w:val="75E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15D5"/>
    <w:multiLevelType w:val="multilevel"/>
    <w:tmpl w:val="9AB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5207"/>
    <w:multiLevelType w:val="multilevel"/>
    <w:tmpl w:val="3AA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5667B"/>
    <w:multiLevelType w:val="multilevel"/>
    <w:tmpl w:val="75A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78A6"/>
    <w:multiLevelType w:val="multilevel"/>
    <w:tmpl w:val="A79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E48A5"/>
    <w:multiLevelType w:val="multilevel"/>
    <w:tmpl w:val="565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F73AC"/>
    <w:multiLevelType w:val="multilevel"/>
    <w:tmpl w:val="BB9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11767"/>
    <w:multiLevelType w:val="multilevel"/>
    <w:tmpl w:val="FEE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E78DA"/>
    <w:multiLevelType w:val="multilevel"/>
    <w:tmpl w:val="4F6E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63BEF"/>
    <w:multiLevelType w:val="multilevel"/>
    <w:tmpl w:val="F9E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E2F10"/>
    <w:multiLevelType w:val="multilevel"/>
    <w:tmpl w:val="5B9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734E1"/>
    <w:multiLevelType w:val="multilevel"/>
    <w:tmpl w:val="C2A2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C7AB4"/>
    <w:multiLevelType w:val="hybridMultilevel"/>
    <w:tmpl w:val="55504B88"/>
    <w:lvl w:ilvl="0" w:tplc="1E5E4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18D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C4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64A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20E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A65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28B3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308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B2D2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650ED6"/>
    <w:multiLevelType w:val="multilevel"/>
    <w:tmpl w:val="B84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20DF"/>
    <w:multiLevelType w:val="multilevel"/>
    <w:tmpl w:val="72C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60EE3"/>
    <w:multiLevelType w:val="multilevel"/>
    <w:tmpl w:val="ACB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249C7"/>
    <w:multiLevelType w:val="multilevel"/>
    <w:tmpl w:val="5CE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415F3"/>
    <w:multiLevelType w:val="multilevel"/>
    <w:tmpl w:val="A02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03F9B"/>
    <w:multiLevelType w:val="multilevel"/>
    <w:tmpl w:val="DCB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84669"/>
    <w:multiLevelType w:val="multilevel"/>
    <w:tmpl w:val="DA3E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041B1E"/>
    <w:multiLevelType w:val="multilevel"/>
    <w:tmpl w:val="E51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F12BF"/>
    <w:multiLevelType w:val="multilevel"/>
    <w:tmpl w:val="B45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B21AC"/>
    <w:multiLevelType w:val="hybridMultilevel"/>
    <w:tmpl w:val="0C00AF2E"/>
    <w:lvl w:ilvl="0" w:tplc="1F323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E081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621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069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CA5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86F0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E0E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768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2E2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DAF5C2C"/>
    <w:multiLevelType w:val="multilevel"/>
    <w:tmpl w:val="762E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C235E"/>
    <w:multiLevelType w:val="multilevel"/>
    <w:tmpl w:val="0CC4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250757"/>
    <w:multiLevelType w:val="multilevel"/>
    <w:tmpl w:val="9424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DB7C55"/>
    <w:multiLevelType w:val="multilevel"/>
    <w:tmpl w:val="54C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70202">
    <w:abstractNumId w:val="14"/>
  </w:num>
  <w:num w:numId="2" w16cid:durableId="433284013">
    <w:abstractNumId w:val="13"/>
  </w:num>
  <w:num w:numId="3" w16cid:durableId="436296016">
    <w:abstractNumId w:val="19"/>
  </w:num>
  <w:num w:numId="4" w16cid:durableId="285427514">
    <w:abstractNumId w:val="20"/>
  </w:num>
  <w:num w:numId="5" w16cid:durableId="1806047955">
    <w:abstractNumId w:val="8"/>
  </w:num>
  <w:num w:numId="6" w16cid:durableId="173617038">
    <w:abstractNumId w:val="22"/>
  </w:num>
  <w:num w:numId="7" w16cid:durableId="1169054674">
    <w:abstractNumId w:val="3"/>
  </w:num>
  <w:num w:numId="8" w16cid:durableId="981695700">
    <w:abstractNumId w:val="2"/>
  </w:num>
  <w:num w:numId="9" w16cid:durableId="261256797">
    <w:abstractNumId w:val="18"/>
  </w:num>
  <w:num w:numId="10" w16cid:durableId="1794445450">
    <w:abstractNumId w:val="21"/>
  </w:num>
  <w:num w:numId="11" w16cid:durableId="660085682">
    <w:abstractNumId w:val="0"/>
  </w:num>
  <w:num w:numId="12" w16cid:durableId="911739658">
    <w:abstractNumId w:val="15"/>
  </w:num>
  <w:num w:numId="13" w16cid:durableId="2136439865">
    <w:abstractNumId w:val="11"/>
  </w:num>
  <w:num w:numId="14" w16cid:durableId="2053577549">
    <w:abstractNumId w:val="7"/>
  </w:num>
  <w:num w:numId="15" w16cid:durableId="590894710">
    <w:abstractNumId w:val="9"/>
  </w:num>
  <w:num w:numId="16" w16cid:durableId="514659665">
    <w:abstractNumId w:val="26"/>
  </w:num>
  <w:num w:numId="17" w16cid:durableId="687951234">
    <w:abstractNumId w:val="6"/>
  </w:num>
  <w:num w:numId="18" w16cid:durableId="1980379184">
    <w:abstractNumId w:val="10"/>
  </w:num>
  <w:num w:numId="19" w16cid:durableId="125661403">
    <w:abstractNumId w:val="1"/>
  </w:num>
  <w:num w:numId="20" w16cid:durableId="974455621">
    <w:abstractNumId w:val="5"/>
  </w:num>
  <w:num w:numId="21" w16cid:durableId="1053847880">
    <w:abstractNumId w:val="17"/>
  </w:num>
  <w:num w:numId="22" w16cid:durableId="1001198876">
    <w:abstractNumId w:val="16"/>
  </w:num>
  <w:num w:numId="23" w16cid:durableId="964964234">
    <w:abstractNumId w:val="24"/>
  </w:num>
  <w:num w:numId="24" w16cid:durableId="383024170">
    <w:abstractNumId w:val="4"/>
  </w:num>
  <w:num w:numId="25" w16cid:durableId="668219972">
    <w:abstractNumId w:val="25"/>
  </w:num>
  <w:num w:numId="26" w16cid:durableId="2033217617">
    <w:abstractNumId w:val="27"/>
  </w:num>
  <w:num w:numId="27" w16cid:durableId="23140765">
    <w:abstractNumId w:val="12"/>
  </w:num>
  <w:num w:numId="28" w16cid:durableId="1561938611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252F"/>
    <w:rsid w:val="00016193"/>
    <w:rsid w:val="000278D8"/>
    <w:rsid w:val="0003541D"/>
    <w:rsid w:val="00066EEF"/>
    <w:rsid w:val="00093C5A"/>
    <w:rsid w:val="000A2944"/>
    <w:rsid w:val="000A4E65"/>
    <w:rsid w:val="000C6619"/>
    <w:rsid w:val="000D2452"/>
    <w:rsid w:val="000D596E"/>
    <w:rsid w:val="000D61BD"/>
    <w:rsid w:val="000F339E"/>
    <w:rsid w:val="000F7DE9"/>
    <w:rsid w:val="0010571A"/>
    <w:rsid w:val="00124756"/>
    <w:rsid w:val="00131E78"/>
    <w:rsid w:val="00143C25"/>
    <w:rsid w:val="00160195"/>
    <w:rsid w:val="0017488C"/>
    <w:rsid w:val="001904F2"/>
    <w:rsid w:val="001916A7"/>
    <w:rsid w:val="00191F8A"/>
    <w:rsid w:val="001A2D86"/>
    <w:rsid w:val="001A32C9"/>
    <w:rsid w:val="001A57A8"/>
    <w:rsid w:val="001C335A"/>
    <w:rsid w:val="001E7BC0"/>
    <w:rsid w:val="001F63E7"/>
    <w:rsid w:val="0022433C"/>
    <w:rsid w:val="002344C7"/>
    <w:rsid w:val="0023450C"/>
    <w:rsid w:val="002372B1"/>
    <w:rsid w:val="00252F67"/>
    <w:rsid w:val="00256D8D"/>
    <w:rsid w:val="002632D3"/>
    <w:rsid w:val="00264B6B"/>
    <w:rsid w:val="00265DC0"/>
    <w:rsid w:val="0029580A"/>
    <w:rsid w:val="002A1D65"/>
    <w:rsid w:val="002A57B9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365AE"/>
    <w:rsid w:val="00340A52"/>
    <w:rsid w:val="00367C72"/>
    <w:rsid w:val="00382FF5"/>
    <w:rsid w:val="003A4C8F"/>
    <w:rsid w:val="003B2A5A"/>
    <w:rsid w:val="003C032E"/>
    <w:rsid w:val="003D71CA"/>
    <w:rsid w:val="003E2439"/>
    <w:rsid w:val="003F5354"/>
    <w:rsid w:val="004066C6"/>
    <w:rsid w:val="00413351"/>
    <w:rsid w:val="0042387A"/>
    <w:rsid w:val="004466DC"/>
    <w:rsid w:val="00454835"/>
    <w:rsid w:val="004561E7"/>
    <w:rsid w:val="00464B32"/>
    <w:rsid w:val="004852FC"/>
    <w:rsid w:val="004876F6"/>
    <w:rsid w:val="00491C71"/>
    <w:rsid w:val="00493B10"/>
    <w:rsid w:val="004B66A3"/>
    <w:rsid w:val="004D2150"/>
    <w:rsid w:val="004E2CDC"/>
    <w:rsid w:val="004E6415"/>
    <w:rsid w:val="004E713D"/>
    <w:rsid w:val="004E73B9"/>
    <w:rsid w:val="005413B6"/>
    <w:rsid w:val="00545672"/>
    <w:rsid w:val="0054587F"/>
    <w:rsid w:val="005517B2"/>
    <w:rsid w:val="00567147"/>
    <w:rsid w:val="00585F34"/>
    <w:rsid w:val="005A5A09"/>
    <w:rsid w:val="005C53D4"/>
    <w:rsid w:val="005E1E05"/>
    <w:rsid w:val="005E4165"/>
    <w:rsid w:val="005F4B6A"/>
    <w:rsid w:val="005F74BB"/>
    <w:rsid w:val="00604907"/>
    <w:rsid w:val="0060776C"/>
    <w:rsid w:val="0063273B"/>
    <w:rsid w:val="00646214"/>
    <w:rsid w:val="006703F8"/>
    <w:rsid w:val="006761D5"/>
    <w:rsid w:val="00676B29"/>
    <w:rsid w:val="00696811"/>
    <w:rsid w:val="006A0B21"/>
    <w:rsid w:val="006A2BC7"/>
    <w:rsid w:val="006B3AE9"/>
    <w:rsid w:val="006D04F2"/>
    <w:rsid w:val="006D604D"/>
    <w:rsid w:val="006E3AE7"/>
    <w:rsid w:val="006E572A"/>
    <w:rsid w:val="006E5BFD"/>
    <w:rsid w:val="00701DBC"/>
    <w:rsid w:val="007139E5"/>
    <w:rsid w:val="00723D5E"/>
    <w:rsid w:val="0072411A"/>
    <w:rsid w:val="007671B4"/>
    <w:rsid w:val="00773A8C"/>
    <w:rsid w:val="0078262D"/>
    <w:rsid w:val="007B6ABF"/>
    <w:rsid w:val="007D3B87"/>
    <w:rsid w:val="007E00CC"/>
    <w:rsid w:val="0080179B"/>
    <w:rsid w:val="00803872"/>
    <w:rsid w:val="00814E58"/>
    <w:rsid w:val="008343FE"/>
    <w:rsid w:val="0083474B"/>
    <w:rsid w:val="00841D59"/>
    <w:rsid w:val="00851368"/>
    <w:rsid w:val="0085229C"/>
    <w:rsid w:val="008708BF"/>
    <w:rsid w:val="00875DD6"/>
    <w:rsid w:val="008925A9"/>
    <w:rsid w:val="00896814"/>
    <w:rsid w:val="00897335"/>
    <w:rsid w:val="008A031A"/>
    <w:rsid w:val="008B4C24"/>
    <w:rsid w:val="008B599B"/>
    <w:rsid w:val="008D0598"/>
    <w:rsid w:val="008E1B15"/>
    <w:rsid w:val="008F5546"/>
    <w:rsid w:val="008F775A"/>
    <w:rsid w:val="009212FB"/>
    <w:rsid w:val="0092769D"/>
    <w:rsid w:val="00966015"/>
    <w:rsid w:val="00984A34"/>
    <w:rsid w:val="009A4184"/>
    <w:rsid w:val="009B33B6"/>
    <w:rsid w:val="009C190E"/>
    <w:rsid w:val="009D50D9"/>
    <w:rsid w:val="009E4419"/>
    <w:rsid w:val="00A12978"/>
    <w:rsid w:val="00A15FA7"/>
    <w:rsid w:val="00A55D43"/>
    <w:rsid w:val="00A97B63"/>
    <w:rsid w:val="00AA60A0"/>
    <w:rsid w:val="00AD78A6"/>
    <w:rsid w:val="00AF3620"/>
    <w:rsid w:val="00B45591"/>
    <w:rsid w:val="00B60FAB"/>
    <w:rsid w:val="00B95516"/>
    <w:rsid w:val="00BA3932"/>
    <w:rsid w:val="00BA6A76"/>
    <w:rsid w:val="00BB6AA4"/>
    <w:rsid w:val="00C12E4A"/>
    <w:rsid w:val="00C42339"/>
    <w:rsid w:val="00C4723D"/>
    <w:rsid w:val="00C56BFC"/>
    <w:rsid w:val="00C6070E"/>
    <w:rsid w:val="00C62CE1"/>
    <w:rsid w:val="00C64F1F"/>
    <w:rsid w:val="00C923DC"/>
    <w:rsid w:val="00C96A8D"/>
    <w:rsid w:val="00CA0628"/>
    <w:rsid w:val="00CA4523"/>
    <w:rsid w:val="00CC11D7"/>
    <w:rsid w:val="00CC29DE"/>
    <w:rsid w:val="00CC2A45"/>
    <w:rsid w:val="00CF76E4"/>
    <w:rsid w:val="00D03B93"/>
    <w:rsid w:val="00D04488"/>
    <w:rsid w:val="00D05B9C"/>
    <w:rsid w:val="00D20676"/>
    <w:rsid w:val="00D51D5F"/>
    <w:rsid w:val="00D5394B"/>
    <w:rsid w:val="00D55075"/>
    <w:rsid w:val="00D553AB"/>
    <w:rsid w:val="00D61A8F"/>
    <w:rsid w:val="00D7145E"/>
    <w:rsid w:val="00D82BB6"/>
    <w:rsid w:val="00D874E5"/>
    <w:rsid w:val="00D926B3"/>
    <w:rsid w:val="00D948D8"/>
    <w:rsid w:val="00DB514F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41549"/>
    <w:rsid w:val="00E6016A"/>
    <w:rsid w:val="00E7168F"/>
    <w:rsid w:val="00E71901"/>
    <w:rsid w:val="00E73E76"/>
    <w:rsid w:val="00E77AF3"/>
    <w:rsid w:val="00EA3B37"/>
    <w:rsid w:val="00EF47B1"/>
    <w:rsid w:val="00EF4AFE"/>
    <w:rsid w:val="00F044D7"/>
    <w:rsid w:val="00F26F13"/>
    <w:rsid w:val="00F312ED"/>
    <w:rsid w:val="00F361D3"/>
    <w:rsid w:val="00F472E5"/>
    <w:rsid w:val="00F51FEF"/>
    <w:rsid w:val="00F52AA0"/>
    <w:rsid w:val="00F57059"/>
    <w:rsid w:val="00FB62CF"/>
    <w:rsid w:val="00FB68C7"/>
    <w:rsid w:val="00FD7F1E"/>
    <w:rsid w:val="00FE3017"/>
    <w:rsid w:val="00FE79CC"/>
    <w:rsid w:val="00FF3340"/>
    <w:rsid w:val="00FF3ECB"/>
    <w:rsid w:val="67C4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5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56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1206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2796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3995">
          <w:marLeft w:val="72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localhost:808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18</TotalTime>
  <Pages>8</Pages>
  <Words>2077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8</cp:revision>
  <cp:lastPrinted>2006-08-31T06:40:00Z</cp:lastPrinted>
  <dcterms:created xsi:type="dcterms:W3CDTF">2026-03-13T18:54:00Z</dcterms:created>
  <dcterms:modified xsi:type="dcterms:W3CDTF">2026-03-13T19:58:00Z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