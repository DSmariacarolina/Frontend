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9A40" w14:textId="77777777" w:rsidR="000760DF" w:rsidRPr="000760DF" w:rsidRDefault="000760DF" w:rsidP="000760DF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0760DF">
        <w:rPr>
          <w:rFonts w:ascii="Verdana" w:eastAsia="Verdana" w:hAnsi="Verdana" w:cs="Verdana"/>
          <w:b/>
          <w:bCs/>
          <w:sz w:val="18"/>
          <w:szCs w:val="18"/>
        </w:rPr>
        <w:t>Frontend</w:t>
      </w:r>
    </w:p>
    <w:p w14:paraId="03965694" w14:textId="77777777" w:rsidR="000760DF" w:rsidRPr="000760DF" w:rsidRDefault="000760DF" w:rsidP="000760DF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0760DF">
        <w:rPr>
          <w:rFonts w:ascii="Verdana" w:eastAsia="Verdana" w:hAnsi="Verdana" w:cs="Verdana"/>
          <w:b/>
          <w:bCs/>
          <w:sz w:val="18"/>
          <w:szCs w:val="18"/>
        </w:rPr>
        <w:t>Entrega-AVA</w:t>
      </w:r>
    </w:p>
    <w:p w14:paraId="150B4459" w14:textId="785A5681" w:rsidR="0060776C" w:rsidRDefault="00095097" w:rsidP="000760DF">
      <w:pPr>
        <w:spacing w:line="288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Gabarito</w:t>
      </w:r>
      <w:r w:rsidR="00230A6C">
        <w:rPr>
          <w:rFonts w:ascii="Verdana" w:eastAsia="Verdana" w:hAnsi="Verdana" w:cs="Verdana"/>
          <w:b/>
          <w:bCs/>
          <w:sz w:val="18"/>
          <w:szCs w:val="18"/>
        </w:rPr>
        <w:t>_</w:t>
      </w:r>
      <w:r w:rsidR="000760DF" w:rsidRPr="000760DF">
        <w:rPr>
          <w:rFonts w:ascii="Verdana" w:eastAsia="Verdana" w:hAnsi="Verdana" w:cs="Verdana"/>
          <w:b/>
          <w:bCs/>
          <w:sz w:val="18"/>
          <w:szCs w:val="18"/>
        </w:rPr>
        <w:t>[SIS]ANO2C3B1S4A1</w:t>
      </w:r>
      <w:r w:rsidR="00125866">
        <w:rPr>
          <w:rFonts w:ascii="Verdana" w:eastAsia="Verdana" w:hAnsi="Verdana" w:cs="Verdana"/>
          <w:b/>
          <w:bCs/>
          <w:sz w:val="18"/>
          <w:szCs w:val="18"/>
        </w:rPr>
        <w:t>A2</w:t>
      </w:r>
    </w:p>
    <w:p w14:paraId="6A7860E4" w14:textId="77777777" w:rsidR="00230A6C" w:rsidRPr="000760DF" w:rsidRDefault="00230A6C" w:rsidP="000760DF">
      <w:pPr>
        <w:spacing w:line="288" w:lineRule="auto"/>
        <w:jc w:val="center"/>
        <w:rPr>
          <w:rFonts w:ascii="Verdana" w:hAnsi="Verdana" w:cs="Poppins Light"/>
          <w:sz w:val="18"/>
          <w:szCs w:val="18"/>
          <w:u w:val="single"/>
        </w:rPr>
      </w:pPr>
    </w:p>
    <w:p w14:paraId="734828B9" w14:textId="167118E2" w:rsidR="008F5546" w:rsidRPr="000760DF" w:rsidRDefault="006703F8" w:rsidP="000760DF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  <w:r w:rsidRPr="000760DF">
        <w:rPr>
          <w:rFonts w:ascii="Verdana" w:hAnsi="Verdana" w:cs="Poppins"/>
          <w:b/>
          <w:bCs/>
          <w:noProof/>
          <w:sz w:val="18"/>
          <w:szCs w:val="18"/>
        </w:rPr>
        <w:t>Atividade</w:t>
      </w:r>
      <w:r w:rsidR="000D596E" w:rsidRPr="000760DF">
        <w:rPr>
          <w:rFonts w:ascii="Verdana" w:hAnsi="Verdana" w:cs="Poppins"/>
          <w:b/>
          <w:bCs/>
          <w:noProof/>
          <w:sz w:val="18"/>
          <w:szCs w:val="18"/>
        </w:rPr>
        <w:t xml:space="preserve">: </w:t>
      </w:r>
      <w:r w:rsidR="00230A6C">
        <w:rPr>
          <w:rFonts w:ascii="Verdana" w:hAnsi="Verdana" w:cs="Poppins"/>
          <w:b/>
          <w:bCs/>
          <w:noProof/>
          <w:sz w:val="18"/>
          <w:szCs w:val="18"/>
        </w:rPr>
        <w:t>Questionário</w:t>
      </w:r>
    </w:p>
    <w:p w14:paraId="0DFC837E" w14:textId="3EAC0AD6" w:rsidR="240CFF81" w:rsidRPr="000760DF" w:rsidRDefault="240CFF81" w:rsidP="000760DF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74174234" w14:textId="57D19962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230A6C">
        <w:rPr>
          <w:rFonts w:ascii="Verdana" w:hAnsi="Verdana" w:cs="Poppins Light"/>
          <w:noProof/>
          <w:color w:val="000000" w:themeColor="text1"/>
          <w:sz w:val="18"/>
          <w:szCs w:val="18"/>
        </w:rPr>
        <w:t>1. Como o JavaScriptse diferencia de outras linguagens de programação?</w:t>
      </w:r>
    </w:p>
    <w:p w14:paraId="7B178048" w14:textId="10D1A683" w:rsidR="00230A6C" w:rsidRPr="00230A6C" w:rsidRDefault="00230A6C" w:rsidP="00230A6C">
      <w:pP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230A6C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Resposta</w:t>
      </w:r>
    </w:p>
    <w:p w14:paraId="48E01234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JavaScripté uma linguagem de programação de alto nível, interpretada, amplamente usada para desenvolver funcionalidades interativas em </w:t>
      </w:r>
    </w:p>
    <w:p w14:paraId="57273A1E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páginas web. Criada, inicialmente, por Brendan Eich, em 1995, JavaScriptpermite aos desenvolvedores adicionar comportamento dinâmico às páginas </w:t>
      </w:r>
    </w:p>
    <w:p w14:paraId="16ED79F3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web, melhorando, significativamente, a experiência do usuário.</w:t>
      </w:r>
    </w:p>
    <w:p w14:paraId="2F6C2C15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Características de JavaScript:</w:t>
      </w:r>
    </w:p>
    <w:p w14:paraId="63E3DC12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Interpretada:JavaScripté executada diretamente pelo navegador web, sem a necessidade de um compilador. O código é interpretado em tempo real, o que facilita o desenvolvimento e a depuração.</w:t>
      </w:r>
    </w:p>
    <w:p w14:paraId="377E9274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Orientada a objetos:JavaScriptsuporta programação orientada a objetos, permitindo a criação e manipulação de objetos e herança através de protótipos.</w:t>
      </w:r>
    </w:p>
    <w:p w14:paraId="0DC545E8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Baseada em eventos:JavaScriptpode responder a eventos do usuário, como cliques de mouse, pressionamentos de teclas e movimentações do cursor, tornando possível a criação de interfaces interativas.</w:t>
      </w:r>
    </w:p>
    <w:p w14:paraId="64179FFC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Linguagem de script:JavaScripté frequentemente utilizada para escrever pequenos trechos de código (scripts) que automatizam tarefas dentro de uma página web.</w:t>
      </w:r>
    </w:p>
    <w:p w14:paraId="7961640E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Multiplataforma:funciona em qualquer dispositivo com um navegador moderno, incluindo desktops, laptops, tablets e smartphones.</w:t>
      </w:r>
    </w:p>
    <w:p w14:paraId="64D21722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5BE1ED2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7CA0BF8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9918E54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B4E6E69" w14:textId="7D3A1DAE" w:rsidR="00D27A76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230A6C">
        <w:rPr>
          <w:rFonts w:ascii="Verdana" w:hAnsi="Verdana" w:cs="Poppins Light"/>
          <w:noProof/>
          <w:color w:val="000000" w:themeColor="text1"/>
          <w:sz w:val="18"/>
          <w:szCs w:val="18"/>
        </w:rPr>
        <w:t>2.Por que JavaScripté considerado essencial para o desenvolvimento web moderno?</w:t>
      </w:r>
    </w:p>
    <w:p w14:paraId="5FAA71CA" w14:textId="77777777" w:rsidR="00230A6C" w:rsidRPr="00230A6C" w:rsidRDefault="00230A6C" w:rsidP="00230A6C">
      <w:pP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230A6C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Resposta</w:t>
      </w:r>
    </w:p>
    <w:p w14:paraId="698A5A83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BBF42A1" w14:textId="77777777" w:rsidR="00125866" w:rsidRPr="00125866" w:rsidRDefault="00125866" w:rsidP="00125866">
      <w:pPr>
        <w:numPr>
          <w:ilvl w:val="0"/>
          <w:numId w:val="33"/>
        </w:num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Manipulação do DOM:</w:t>
      </w: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JavaScriptpermite modificar o conteúdo e a estrutura de uma página web em tempo real, possibilitando a criação de interfaces dinâmicas que respondem às ações dos usuários.</w:t>
      </w:r>
    </w:p>
    <w:p w14:paraId="736C2208" w14:textId="77777777" w:rsidR="00125866" w:rsidRPr="00125866" w:rsidRDefault="00125866" w:rsidP="00125866">
      <w:pPr>
        <w:numPr>
          <w:ilvl w:val="0"/>
          <w:numId w:val="33"/>
        </w:num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Eventos:</w:t>
      </w: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a linguagem permite a criação e gerenciamento de eventos, como cliques de mouse, pressionamentos de teclas e movimentos do cursor, o que é crucial para interatividade.</w:t>
      </w:r>
    </w:p>
    <w:p w14:paraId="16627D60" w14:textId="77777777" w:rsidR="00125866" w:rsidRPr="00125866" w:rsidRDefault="00125866" w:rsidP="00125866">
      <w:pPr>
        <w:numPr>
          <w:ilvl w:val="0"/>
          <w:numId w:val="33"/>
        </w:num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Animações:</w:t>
      </w: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JavaScriptpode ser usado para criar animações e efeitos visuais, tornando a navegação mais envolvente.</w:t>
      </w:r>
    </w:p>
    <w:p w14:paraId="5B709813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2. Experiência do usuário (UX)</w:t>
      </w:r>
    </w:p>
    <w:p w14:paraId="098706B1" w14:textId="77777777" w:rsidR="00125866" w:rsidRPr="00125866" w:rsidRDefault="00125866" w:rsidP="00125866">
      <w:pPr>
        <w:numPr>
          <w:ilvl w:val="0"/>
          <w:numId w:val="34"/>
        </w:num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Validação de formulários:</w:t>
      </w: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JavaScriptpode validar dados de entrada do usuário no lado do cliente, fornecendo feedback instantâneo e melhorando a experiência do usuário.</w:t>
      </w:r>
    </w:p>
    <w:p w14:paraId="1C187C76" w14:textId="77777777" w:rsidR="00125866" w:rsidRPr="00125866" w:rsidRDefault="00125866" w:rsidP="00125866">
      <w:pPr>
        <w:numPr>
          <w:ilvl w:val="0"/>
          <w:numId w:val="34"/>
        </w:num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Atualização assíncrona:</w:t>
      </w: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com AJAX e FetchAPI, é possível atualizar partes do conteúdo da página sem recarregar a página inteira, resultando em uma navegação mais fluidae eficiente.</w:t>
      </w:r>
    </w:p>
    <w:p w14:paraId="726B6B45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DFF1CF2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3. Desenvolvimento full-stack</w:t>
      </w:r>
    </w:p>
    <w:p w14:paraId="5F063286" w14:textId="77777777" w:rsidR="00125866" w:rsidRPr="00125866" w:rsidRDefault="00125866" w:rsidP="00125866">
      <w:pPr>
        <w:numPr>
          <w:ilvl w:val="0"/>
          <w:numId w:val="35"/>
        </w:num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Node.js:</w:t>
      </w: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JavaScriptpode ser utilizado tanto no lado do cliente quanto no lado do servidor, graças ao Node.js, permitindo que os desenvolvedores usem a mesma linguagem para todo o stackde desenvolvimento.</w:t>
      </w:r>
    </w:p>
    <w:p w14:paraId="0BCD2AE1" w14:textId="77777777" w:rsidR="00125866" w:rsidRPr="00125866" w:rsidRDefault="00125866" w:rsidP="00125866">
      <w:pPr>
        <w:numPr>
          <w:ilvl w:val="0"/>
          <w:numId w:val="35"/>
        </w:num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APIs RESTful:</w:t>
      </w: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facilita a criação e consumo de APIs, permitindo a construção de aplicações web robustas e escaláveis.</w:t>
      </w:r>
    </w:p>
    <w:p w14:paraId="58F2B84D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2955582" w14:textId="77777777" w:rsidR="00125866" w:rsidRPr="00125866" w:rsidRDefault="00125866" w:rsidP="00125866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4. Frameworks e bibliotecas poderosas</w:t>
      </w:r>
    </w:p>
    <w:p w14:paraId="65FE5FE0" w14:textId="77777777" w:rsidR="00125866" w:rsidRPr="00125866" w:rsidRDefault="00125866" w:rsidP="00125866">
      <w:pPr>
        <w:numPr>
          <w:ilvl w:val="0"/>
          <w:numId w:val="36"/>
        </w:num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React, Angular, Vue.js:</w:t>
      </w: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frameworks e bibliotecas JavaScriptpopulares facilitam a criação de aplicações web complexas com componentes reutilizáveis, gestão de estado eficiente e renderização reativa.</w:t>
      </w:r>
    </w:p>
    <w:p w14:paraId="6AB0F3C2" w14:textId="77777777" w:rsidR="00125866" w:rsidRPr="00125866" w:rsidRDefault="00125866" w:rsidP="00125866">
      <w:pPr>
        <w:numPr>
          <w:ilvl w:val="0"/>
          <w:numId w:val="36"/>
        </w:num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25866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jQuery:</w:t>
      </w:r>
      <w:r w:rsidRPr="00125866">
        <w:rPr>
          <w:rFonts w:ascii="Verdana" w:hAnsi="Verdana" w:cs="Poppins Light"/>
          <w:noProof/>
          <w:color w:val="000000" w:themeColor="text1"/>
          <w:sz w:val="18"/>
          <w:szCs w:val="18"/>
        </w:rPr>
        <w:t>simplifica a manipulação do DOM e a gestão de eventos, embora seu uso esteja diminuindo com o advento dos frameworks modernos.</w:t>
      </w:r>
    </w:p>
    <w:p w14:paraId="0EEAC594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9F45424" w14:textId="77777777" w:rsidR="00095097" w:rsidRPr="00230A6C" w:rsidRDefault="00095097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sectPr w:rsidR="00095097" w:rsidRPr="00230A6C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187D5" w14:textId="77777777" w:rsidR="00043600" w:rsidRDefault="00043600">
      <w:r>
        <w:separator/>
      </w:r>
    </w:p>
  </w:endnote>
  <w:endnote w:type="continuationSeparator" w:id="0">
    <w:p w14:paraId="5A2CE93F" w14:textId="77777777" w:rsidR="00043600" w:rsidRDefault="00043600">
      <w:r>
        <w:continuationSeparator/>
      </w:r>
    </w:p>
  </w:endnote>
  <w:endnote w:type="continuationNotice" w:id="1">
    <w:p w14:paraId="116537A1" w14:textId="77777777" w:rsidR="00043600" w:rsidRDefault="000436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BC49A73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A2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76B94BB4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263DC9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263DC9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8551C" w14:textId="77777777" w:rsidR="00043600" w:rsidRDefault="00043600">
      <w:r>
        <w:separator/>
      </w:r>
    </w:p>
  </w:footnote>
  <w:footnote w:type="continuationSeparator" w:id="0">
    <w:p w14:paraId="1F0499FF" w14:textId="77777777" w:rsidR="00043600" w:rsidRDefault="00043600">
      <w:r>
        <w:continuationSeparator/>
      </w:r>
    </w:p>
  </w:footnote>
  <w:footnote w:type="continuationNotice" w:id="1">
    <w:p w14:paraId="75E25EE8" w14:textId="77777777" w:rsidR="00043600" w:rsidRDefault="000436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B3B5" w14:textId="3545E733" w:rsidR="00263DC9" w:rsidRDefault="00263DC9" w:rsidP="00263DC9">
    <w:pPr>
      <w:pStyle w:val="Cabealho"/>
      <w:tabs>
        <w:tab w:val="clear" w:pos="4419"/>
        <w:tab w:val="clear" w:pos="8838"/>
        <w:tab w:val="left" w:pos="3113"/>
      </w:tabs>
      <w:jc w:val="right"/>
    </w:pPr>
    <w:r w:rsidRPr="00263DC9">
      <w:rPr>
        <w:noProof/>
      </w:rPr>
      <w:drawing>
        <wp:inline distT="0" distB="0" distL="0" distR="0" wp14:anchorId="421CE0B9" wp14:editId="765A820D">
          <wp:extent cx="1779959" cy="302846"/>
          <wp:effectExtent l="0" t="0" r="0" b="254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4640" cy="317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3EB4FB2D" w:rsidR="00814E58" w:rsidRDefault="00814E58" w:rsidP="00E227A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0E5FC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3AD497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C04BC9"/>
    <w:multiLevelType w:val="hybridMultilevel"/>
    <w:tmpl w:val="5350757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F36A95"/>
    <w:multiLevelType w:val="multilevel"/>
    <w:tmpl w:val="5C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E0F21"/>
    <w:multiLevelType w:val="hybridMultilevel"/>
    <w:tmpl w:val="05D2B4A2"/>
    <w:lvl w:ilvl="0" w:tplc="4FC6B6AA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42A6C"/>
    <w:multiLevelType w:val="hybridMultilevel"/>
    <w:tmpl w:val="533A6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273E1"/>
    <w:multiLevelType w:val="multilevel"/>
    <w:tmpl w:val="AA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60D5E"/>
    <w:multiLevelType w:val="multilevel"/>
    <w:tmpl w:val="EA4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A74D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F0BB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7CB4435"/>
    <w:multiLevelType w:val="hybridMultilevel"/>
    <w:tmpl w:val="F37ED4D2"/>
    <w:lvl w:ilvl="0" w:tplc="2182D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2A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3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381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1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024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C1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8CD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8767860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C10296"/>
    <w:multiLevelType w:val="multilevel"/>
    <w:tmpl w:val="CCC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690AB1"/>
    <w:multiLevelType w:val="multilevel"/>
    <w:tmpl w:val="B6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10E03"/>
    <w:multiLevelType w:val="multilevel"/>
    <w:tmpl w:val="86E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B2EDD"/>
    <w:multiLevelType w:val="multilevel"/>
    <w:tmpl w:val="3D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16515E"/>
    <w:multiLevelType w:val="multilevel"/>
    <w:tmpl w:val="6F34778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47390A3F"/>
    <w:multiLevelType w:val="multilevel"/>
    <w:tmpl w:val="632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00418"/>
    <w:multiLevelType w:val="multilevel"/>
    <w:tmpl w:val="96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A1DBE"/>
    <w:multiLevelType w:val="multilevel"/>
    <w:tmpl w:val="7C54165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56C16A0B"/>
    <w:multiLevelType w:val="multilevel"/>
    <w:tmpl w:val="D7C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7E9C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4F37931"/>
    <w:multiLevelType w:val="multilevel"/>
    <w:tmpl w:val="23C0BE9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6" w15:restartNumberingAfterBreak="0">
    <w:nsid w:val="663009A8"/>
    <w:multiLevelType w:val="hybridMultilevel"/>
    <w:tmpl w:val="309A040C"/>
    <w:lvl w:ilvl="0" w:tplc="B11C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05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0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65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FC4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65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7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9DF53A4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8D1670"/>
    <w:multiLevelType w:val="multilevel"/>
    <w:tmpl w:val="1D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8446D"/>
    <w:multiLevelType w:val="multilevel"/>
    <w:tmpl w:val="B03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468BB"/>
    <w:multiLevelType w:val="multilevel"/>
    <w:tmpl w:val="522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B3CC0"/>
    <w:multiLevelType w:val="multilevel"/>
    <w:tmpl w:val="99E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B5D63DA"/>
    <w:multiLevelType w:val="multilevel"/>
    <w:tmpl w:val="D9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D4217"/>
    <w:multiLevelType w:val="multilevel"/>
    <w:tmpl w:val="64CA07C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5" w15:restartNumberingAfterBreak="0">
    <w:nsid w:val="7F54A3B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07144150">
    <w:abstractNumId w:val="12"/>
  </w:num>
  <w:num w:numId="2" w16cid:durableId="1782257317">
    <w:abstractNumId w:val="13"/>
  </w:num>
  <w:num w:numId="3" w16cid:durableId="1343707436">
    <w:abstractNumId w:val="32"/>
  </w:num>
  <w:num w:numId="4" w16cid:durableId="525213243">
    <w:abstractNumId w:val="18"/>
  </w:num>
  <w:num w:numId="5" w16cid:durableId="1803234267">
    <w:abstractNumId w:val="11"/>
  </w:num>
  <w:num w:numId="6" w16cid:durableId="968896815">
    <w:abstractNumId w:val="4"/>
  </w:num>
  <w:num w:numId="7" w16cid:durableId="1690645350">
    <w:abstractNumId w:val="27"/>
  </w:num>
  <w:num w:numId="8" w16cid:durableId="49501396">
    <w:abstractNumId w:val="8"/>
  </w:num>
  <w:num w:numId="9" w16cid:durableId="1283271061">
    <w:abstractNumId w:val="26"/>
  </w:num>
  <w:num w:numId="10" w16cid:durableId="1777600881">
    <w:abstractNumId w:val="10"/>
  </w:num>
  <w:num w:numId="11" w16cid:durableId="709040020">
    <w:abstractNumId w:val="28"/>
  </w:num>
  <w:num w:numId="12" w16cid:durableId="484051216">
    <w:abstractNumId w:val="6"/>
  </w:num>
  <w:num w:numId="13" w16cid:durableId="1378580690">
    <w:abstractNumId w:val="30"/>
  </w:num>
  <w:num w:numId="14" w16cid:durableId="208416989">
    <w:abstractNumId w:val="20"/>
  </w:num>
  <w:num w:numId="15" w16cid:durableId="1615206451">
    <w:abstractNumId w:val="3"/>
  </w:num>
  <w:num w:numId="16" w16cid:durableId="1039285580">
    <w:abstractNumId w:val="23"/>
  </w:num>
  <w:num w:numId="17" w16cid:durableId="507066784">
    <w:abstractNumId w:val="33"/>
  </w:num>
  <w:num w:numId="18" w16cid:durableId="1894539790">
    <w:abstractNumId w:val="16"/>
  </w:num>
  <w:num w:numId="19" w16cid:durableId="182518768">
    <w:abstractNumId w:val="21"/>
  </w:num>
  <w:num w:numId="20" w16cid:durableId="185945930">
    <w:abstractNumId w:val="29"/>
  </w:num>
  <w:num w:numId="21" w16cid:durableId="1066874237">
    <w:abstractNumId w:val="7"/>
  </w:num>
  <w:num w:numId="22" w16cid:durableId="2130469553">
    <w:abstractNumId w:val="17"/>
  </w:num>
  <w:num w:numId="23" w16cid:durableId="1994987406">
    <w:abstractNumId w:val="14"/>
  </w:num>
  <w:num w:numId="24" w16cid:durableId="742023666">
    <w:abstractNumId w:val="15"/>
  </w:num>
  <w:num w:numId="25" w16cid:durableId="361710314">
    <w:abstractNumId w:val="31"/>
  </w:num>
  <w:num w:numId="26" w16cid:durableId="773599282">
    <w:abstractNumId w:val="25"/>
  </w:num>
  <w:num w:numId="27" w16cid:durableId="2017799784">
    <w:abstractNumId w:val="19"/>
  </w:num>
  <w:num w:numId="28" w16cid:durableId="427504305">
    <w:abstractNumId w:val="22"/>
  </w:num>
  <w:num w:numId="29" w16cid:durableId="1681737173">
    <w:abstractNumId w:val="34"/>
  </w:num>
  <w:num w:numId="30" w16cid:durableId="436099631">
    <w:abstractNumId w:val="5"/>
  </w:num>
  <w:num w:numId="31" w16cid:durableId="338192252">
    <w:abstractNumId w:val="2"/>
  </w:num>
  <w:num w:numId="32" w16cid:durableId="1943536408">
    <w:abstractNumId w:val="1"/>
  </w:num>
  <w:num w:numId="33" w16cid:durableId="1735003364">
    <w:abstractNumId w:val="24"/>
  </w:num>
  <w:num w:numId="34" w16cid:durableId="1024016428">
    <w:abstractNumId w:val="9"/>
  </w:num>
  <w:num w:numId="35" w16cid:durableId="136722439">
    <w:abstractNumId w:val="35"/>
  </w:num>
  <w:num w:numId="36" w16cid:durableId="53400764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3DE3"/>
    <w:rsid w:val="00016193"/>
    <w:rsid w:val="000278D8"/>
    <w:rsid w:val="00043600"/>
    <w:rsid w:val="000760DF"/>
    <w:rsid w:val="00093C5A"/>
    <w:rsid w:val="00095097"/>
    <w:rsid w:val="000A4E65"/>
    <w:rsid w:val="000C6619"/>
    <w:rsid w:val="000D2452"/>
    <w:rsid w:val="000D596E"/>
    <w:rsid w:val="000D61BD"/>
    <w:rsid w:val="000F7DE9"/>
    <w:rsid w:val="00124756"/>
    <w:rsid w:val="00125866"/>
    <w:rsid w:val="00131E78"/>
    <w:rsid w:val="00160195"/>
    <w:rsid w:val="001904F2"/>
    <w:rsid w:val="001916A7"/>
    <w:rsid w:val="001A2D86"/>
    <w:rsid w:val="001A32C9"/>
    <w:rsid w:val="001B0A7C"/>
    <w:rsid w:val="001C335A"/>
    <w:rsid w:val="001E7BC0"/>
    <w:rsid w:val="001F63E7"/>
    <w:rsid w:val="001F6E25"/>
    <w:rsid w:val="002140AC"/>
    <w:rsid w:val="00230A6C"/>
    <w:rsid w:val="002344C7"/>
    <w:rsid w:val="0023450C"/>
    <w:rsid w:val="002372B1"/>
    <w:rsid w:val="00252F67"/>
    <w:rsid w:val="00256D8D"/>
    <w:rsid w:val="00262F6B"/>
    <w:rsid w:val="002632D3"/>
    <w:rsid w:val="00263DC9"/>
    <w:rsid w:val="00264B6B"/>
    <w:rsid w:val="00265DC0"/>
    <w:rsid w:val="002B24DB"/>
    <w:rsid w:val="002C6EC9"/>
    <w:rsid w:val="002D1A6D"/>
    <w:rsid w:val="002D51E3"/>
    <w:rsid w:val="002D6138"/>
    <w:rsid w:val="002E18AA"/>
    <w:rsid w:val="002E6314"/>
    <w:rsid w:val="003009B4"/>
    <w:rsid w:val="003031BD"/>
    <w:rsid w:val="003365AE"/>
    <w:rsid w:val="00340A52"/>
    <w:rsid w:val="00367C72"/>
    <w:rsid w:val="00382FF5"/>
    <w:rsid w:val="003B60BB"/>
    <w:rsid w:val="003C032E"/>
    <w:rsid w:val="003D71CA"/>
    <w:rsid w:val="00413351"/>
    <w:rsid w:val="004448BE"/>
    <w:rsid w:val="00454835"/>
    <w:rsid w:val="0046414C"/>
    <w:rsid w:val="00464B32"/>
    <w:rsid w:val="00484A36"/>
    <w:rsid w:val="004852FC"/>
    <w:rsid w:val="00491C71"/>
    <w:rsid w:val="00493B10"/>
    <w:rsid w:val="004B66A3"/>
    <w:rsid w:val="004D5231"/>
    <w:rsid w:val="004E6FF7"/>
    <w:rsid w:val="004E713D"/>
    <w:rsid w:val="004E73B9"/>
    <w:rsid w:val="004F4CA5"/>
    <w:rsid w:val="004F5AEC"/>
    <w:rsid w:val="00531621"/>
    <w:rsid w:val="0054587F"/>
    <w:rsid w:val="005517B2"/>
    <w:rsid w:val="00564B02"/>
    <w:rsid w:val="00572CF9"/>
    <w:rsid w:val="00585F34"/>
    <w:rsid w:val="005A5A09"/>
    <w:rsid w:val="005C53D4"/>
    <w:rsid w:val="005C6B4E"/>
    <w:rsid w:val="005E1E05"/>
    <w:rsid w:val="005E4165"/>
    <w:rsid w:val="005F4B6A"/>
    <w:rsid w:val="005F74BB"/>
    <w:rsid w:val="0060776C"/>
    <w:rsid w:val="00624B64"/>
    <w:rsid w:val="0063273B"/>
    <w:rsid w:val="00646214"/>
    <w:rsid w:val="006479B8"/>
    <w:rsid w:val="006703F8"/>
    <w:rsid w:val="00674EA4"/>
    <w:rsid w:val="006761D5"/>
    <w:rsid w:val="0067670C"/>
    <w:rsid w:val="00676B29"/>
    <w:rsid w:val="00681F8D"/>
    <w:rsid w:val="00692909"/>
    <w:rsid w:val="00696811"/>
    <w:rsid w:val="006A0B21"/>
    <w:rsid w:val="006B3AE9"/>
    <w:rsid w:val="006D04F2"/>
    <w:rsid w:val="007139E5"/>
    <w:rsid w:val="00717D71"/>
    <w:rsid w:val="00723D5E"/>
    <w:rsid w:val="007671B4"/>
    <w:rsid w:val="00773A8C"/>
    <w:rsid w:val="0078262D"/>
    <w:rsid w:val="007B6ABF"/>
    <w:rsid w:val="007C51FF"/>
    <w:rsid w:val="007D32A4"/>
    <w:rsid w:val="007E00CC"/>
    <w:rsid w:val="007F7B61"/>
    <w:rsid w:val="0080179B"/>
    <w:rsid w:val="00807519"/>
    <w:rsid w:val="00814E58"/>
    <w:rsid w:val="008343FE"/>
    <w:rsid w:val="0083474B"/>
    <w:rsid w:val="00841D59"/>
    <w:rsid w:val="00851368"/>
    <w:rsid w:val="0085229C"/>
    <w:rsid w:val="008708BF"/>
    <w:rsid w:val="00875DD6"/>
    <w:rsid w:val="008925A9"/>
    <w:rsid w:val="00896814"/>
    <w:rsid w:val="00897335"/>
    <w:rsid w:val="008A031A"/>
    <w:rsid w:val="008B4C24"/>
    <w:rsid w:val="008F5546"/>
    <w:rsid w:val="008F775A"/>
    <w:rsid w:val="009212FB"/>
    <w:rsid w:val="0092769D"/>
    <w:rsid w:val="00966015"/>
    <w:rsid w:val="00976AF3"/>
    <w:rsid w:val="009810D1"/>
    <w:rsid w:val="009B33B6"/>
    <w:rsid w:val="009C190E"/>
    <w:rsid w:val="009D50D9"/>
    <w:rsid w:val="009E4419"/>
    <w:rsid w:val="00A027E9"/>
    <w:rsid w:val="00A15FA7"/>
    <w:rsid w:val="00A55D43"/>
    <w:rsid w:val="00A62112"/>
    <w:rsid w:val="00A814B5"/>
    <w:rsid w:val="00AA4A53"/>
    <w:rsid w:val="00AA60A0"/>
    <w:rsid w:val="00AC2178"/>
    <w:rsid w:val="00AC4CFA"/>
    <w:rsid w:val="00AD78A6"/>
    <w:rsid w:val="00AD7CBD"/>
    <w:rsid w:val="00B366C4"/>
    <w:rsid w:val="00B45591"/>
    <w:rsid w:val="00B56037"/>
    <w:rsid w:val="00B620C7"/>
    <w:rsid w:val="00B84799"/>
    <w:rsid w:val="00BA6A76"/>
    <w:rsid w:val="00BB057D"/>
    <w:rsid w:val="00BB5E82"/>
    <w:rsid w:val="00BB6AA4"/>
    <w:rsid w:val="00C12E4A"/>
    <w:rsid w:val="00C42339"/>
    <w:rsid w:val="00C4723D"/>
    <w:rsid w:val="00C554D1"/>
    <w:rsid w:val="00C6070E"/>
    <w:rsid w:val="00C62CE1"/>
    <w:rsid w:val="00C923DC"/>
    <w:rsid w:val="00C96A8D"/>
    <w:rsid w:val="00CA0628"/>
    <w:rsid w:val="00CA4523"/>
    <w:rsid w:val="00CB13E4"/>
    <w:rsid w:val="00CC29DE"/>
    <w:rsid w:val="00CC2A45"/>
    <w:rsid w:val="00CF76E4"/>
    <w:rsid w:val="00D03B93"/>
    <w:rsid w:val="00D04488"/>
    <w:rsid w:val="00D05B9C"/>
    <w:rsid w:val="00D20676"/>
    <w:rsid w:val="00D21D1A"/>
    <w:rsid w:val="00D27A76"/>
    <w:rsid w:val="00D51D5F"/>
    <w:rsid w:val="00D55075"/>
    <w:rsid w:val="00D553AB"/>
    <w:rsid w:val="00D61A8F"/>
    <w:rsid w:val="00D948D8"/>
    <w:rsid w:val="00D97DDF"/>
    <w:rsid w:val="00DA3ADB"/>
    <w:rsid w:val="00DB514F"/>
    <w:rsid w:val="00DD5204"/>
    <w:rsid w:val="00DE0423"/>
    <w:rsid w:val="00DE0C0D"/>
    <w:rsid w:val="00DE328E"/>
    <w:rsid w:val="00E10D86"/>
    <w:rsid w:val="00E16974"/>
    <w:rsid w:val="00E227A8"/>
    <w:rsid w:val="00E255E5"/>
    <w:rsid w:val="00E36169"/>
    <w:rsid w:val="00E400A6"/>
    <w:rsid w:val="00E40EFD"/>
    <w:rsid w:val="00E427B2"/>
    <w:rsid w:val="00E6016A"/>
    <w:rsid w:val="00E7168F"/>
    <w:rsid w:val="00E71901"/>
    <w:rsid w:val="00E73E76"/>
    <w:rsid w:val="00E77AF3"/>
    <w:rsid w:val="00EA3B37"/>
    <w:rsid w:val="00EF3C28"/>
    <w:rsid w:val="00EF47B1"/>
    <w:rsid w:val="00EF4AFE"/>
    <w:rsid w:val="00F0378B"/>
    <w:rsid w:val="00F044D7"/>
    <w:rsid w:val="00F26F13"/>
    <w:rsid w:val="00F361D3"/>
    <w:rsid w:val="00F472E5"/>
    <w:rsid w:val="00F51FEF"/>
    <w:rsid w:val="00F52AA0"/>
    <w:rsid w:val="00F57059"/>
    <w:rsid w:val="00F67BE4"/>
    <w:rsid w:val="00FB62CF"/>
    <w:rsid w:val="00FB68C7"/>
    <w:rsid w:val="00FD7F1E"/>
    <w:rsid w:val="00FE79CC"/>
    <w:rsid w:val="00FF3340"/>
    <w:rsid w:val="00FF3ECB"/>
    <w:rsid w:val="1AE4EF12"/>
    <w:rsid w:val="240CFF81"/>
    <w:rsid w:val="340557FD"/>
    <w:rsid w:val="360AABD5"/>
    <w:rsid w:val="3F2EF9E3"/>
    <w:rsid w:val="4403259E"/>
    <w:rsid w:val="4FA158E3"/>
    <w:rsid w:val="512B3842"/>
    <w:rsid w:val="702C9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A6C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rsid w:val="00263DC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20</TotalTime>
  <Pages>1</Pages>
  <Words>472</Words>
  <Characters>2555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4</cp:revision>
  <cp:lastPrinted>2006-08-31T06:40:00Z</cp:lastPrinted>
  <dcterms:created xsi:type="dcterms:W3CDTF">2026-03-02T11:15:00Z</dcterms:created>
  <dcterms:modified xsi:type="dcterms:W3CDTF">2026-03-02T11:19:00Z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