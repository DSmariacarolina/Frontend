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9A40" w14:textId="77777777" w:rsidR="000760DF" w:rsidRPr="000760DF" w:rsidRDefault="000760DF" w:rsidP="000760DF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Frontend</w:t>
      </w:r>
    </w:p>
    <w:p w14:paraId="03965694" w14:textId="77777777" w:rsidR="000760DF" w:rsidRPr="000760DF" w:rsidRDefault="000760DF" w:rsidP="000760DF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Entrega-AVA</w:t>
      </w:r>
    </w:p>
    <w:p w14:paraId="150B4459" w14:textId="7CE75044" w:rsidR="0060776C" w:rsidRDefault="00230A6C" w:rsidP="000760DF">
      <w:pPr>
        <w:spacing w:line="288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re_</w:t>
      </w:r>
      <w:r w:rsidR="000760DF" w:rsidRPr="000760DF">
        <w:rPr>
          <w:rFonts w:ascii="Verdana" w:eastAsia="Verdana" w:hAnsi="Verdana" w:cs="Verdana"/>
          <w:b/>
          <w:bCs/>
          <w:sz w:val="18"/>
          <w:szCs w:val="18"/>
        </w:rPr>
        <w:t>[SIS]ANO2C3B1S4A1</w:t>
      </w:r>
    </w:p>
    <w:p w14:paraId="6A7860E4" w14:textId="77777777" w:rsidR="00230A6C" w:rsidRPr="000760DF" w:rsidRDefault="00230A6C" w:rsidP="000760DF">
      <w:pPr>
        <w:spacing w:line="288" w:lineRule="auto"/>
        <w:jc w:val="center"/>
        <w:rPr>
          <w:rFonts w:ascii="Verdana" w:hAnsi="Verdana" w:cs="Poppins Light"/>
          <w:sz w:val="18"/>
          <w:szCs w:val="18"/>
          <w:u w:val="single"/>
        </w:rPr>
      </w:pPr>
    </w:p>
    <w:p w14:paraId="734828B9" w14:textId="0373B17B" w:rsidR="008F5546" w:rsidRPr="000760DF" w:rsidRDefault="00185569" w:rsidP="000760DF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>
        <w:rPr>
          <w:rFonts w:ascii="Verdana" w:hAnsi="Verdana" w:cs="Poppins"/>
          <w:b/>
          <w:bCs/>
          <w:noProof/>
          <w:sz w:val="18"/>
          <w:szCs w:val="18"/>
        </w:rPr>
        <w:t xml:space="preserve">Parte 1 </w:t>
      </w:r>
      <w:r w:rsidR="006703F8" w:rsidRPr="000760DF">
        <w:rPr>
          <w:rFonts w:ascii="Verdana" w:hAnsi="Verdana" w:cs="Poppins"/>
          <w:b/>
          <w:bCs/>
          <w:noProof/>
          <w:sz w:val="18"/>
          <w:szCs w:val="18"/>
        </w:rPr>
        <w:t>Atividade</w:t>
      </w:r>
      <w:r w:rsidR="000D596E" w:rsidRPr="000760DF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230A6C">
        <w:rPr>
          <w:rFonts w:ascii="Verdana" w:hAnsi="Verdana" w:cs="Poppins"/>
          <w:b/>
          <w:bCs/>
          <w:noProof/>
          <w:sz w:val="18"/>
          <w:szCs w:val="18"/>
        </w:rPr>
        <w:t>Questionário</w:t>
      </w:r>
    </w:p>
    <w:p w14:paraId="0DFC837E" w14:textId="3EAC0AD6" w:rsidR="240CFF81" w:rsidRPr="000760DF" w:rsidRDefault="240CFF81" w:rsidP="000760DF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74174234" w14:textId="57D19962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230A6C">
        <w:rPr>
          <w:rFonts w:ascii="Verdana" w:hAnsi="Verdana" w:cs="Poppins Light"/>
          <w:noProof/>
          <w:color w:val="000000" w:themeColor="text1"/>
          <w:sz w:val="18"/>
          <w:szCs w:val="18"/>
        </w:rPr>
        <w:t>1. Como o JavaScriptse diferencia de outras linguagens de programação?</w:t>
      </w:r>
    </w:p>
    <w:p w14:paraId="7B178048" w14:textId="10D1A683" w:rsidR="00230A6C" w:rsidRPr="00230A6C" w:rsidRDefault="00230A6C" w:rsidP="00230A6C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230A6C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Resposta</w:t>
      </w:r>
    </w:p>
    <w:p w14:paraId="7610E6CF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88917FF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4D21722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B903325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B00AFC5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98B0F20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897DB49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5C8739A" w14:textId="77777777" w:rsidR="00230A6C" w:rsidRP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234C5D1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1278308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1A117EA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F80BB4E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7C459B5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CEB557D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023A138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5BE1ED2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EE73E51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96A3E38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BE8B682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6920D0C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2576851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EB1786B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626FE06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529539C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079FFFD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7CA0BF8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9918E54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B4E6E69" w14:textId="7D3A1DAE" w:rsidR="00D27A76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230A6C">
        <w:rPr>
          <w:rFonts w:ascii="Verdana" w:hAnsi="Verdana" w:cs="Poppins Light"/>
          <w:noProof/>
          <w:color w:val="000000" w:themeColor="text1"/>
          <w:sz w:val="18"/>
          <w:szCs w:val="18"/>
        </w:rPr>
        <w:t>2.Por que JavaScripté considerado essencial para o desenvolvimento web moderno?</w:t>
      </w:r>
    </w:p>
    <w:p w14:paraId="5FAA71CA" w14:textId="77777777" w:rsidR="00230A6C" w:rsidRPr="00230A6C" w:rsidRDefault="00230A6C" w:rsidP="00230A6C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230A6C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Resposta</w:t>
      </w:r>
    </w:p>
    <w:p w14:paraId="0EEAC594" w14:textId="77777777" w:rsidR="00230A6C" w:rsidRDefault="00230A6C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FB3E057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AB2CB05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D80488C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775FAF9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C89A135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CAC3B5F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83B2829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F6CD892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D9DBBB0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2FDF505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33E914B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2BD8DC9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42DA61D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2797C91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C9150E7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F1719AF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DDE740C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99C7E27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B1DB972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9F11CA2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1BD4D41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92469C6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5D1101E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9DB361A" w14:textId="77777777" w:rsidR="00185569" w:rsidRDefault="00185569" w:rsidP="00230A6C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F6D5F68" w14:textId="76299C3A" w:rsidR="00185569" w:rsidRPr="00185569" w:rsidRDefault="00185569" w:rsidP="00185569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185569">
        <w:rPr>
          <w:rFonts w:ascii="Verdana" w:hAnsi="Verdana" w:cs="Poppins"/>
          <w:b/>
          <w:bCs/>
          <w:noProof/>
          <w:sz w:val="18"/>
          <w:szCs w:val="18"/>
        </w:rPr>
        <w:lastRenderedPageBreak/>
        <w:t xml:space="preserve">Parte </w:t>
      </w:r>
      <w:r w:rsidRPr="00185569">
        <w:rPr>
          <w:rFonts w:ascii="Verdana" w:hAnsi="Verdana" w:cs="Poppins"/>
          <w:b/>
          <w:bCs/>
          <w:noProof/>
          <w:sz w:val="18"/>
          <w:szCs w:val="18"/>
        </w:rPr>
        <w:t>2</w:t>
      </w:r>
      <w:r w:rsidRPr="00185569">
        <w:rPr>
          <w:rFonts w:ascii="Verdana" w:hAnsi="Verdana" w:cs="Poppins"/>
          <w:b/>
          <w:bCs/>
          <w:noProof/>
          <w:sz w:val="18"/>
          <w:szCs w:val="18"/>
        </w:rPr>
        <w:t xml:space="preserve"> Atividade: </w:t>
      </w:r>
      <w:r w:rsidRPr="00185569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Jogo online multiplayer</w:t>
      </w:r>
    </w:p>
    <w:p w14:paraId="05DEBB71" w14:textId="77777777" w:rsidR="00185569" w:rsidRDefault="00185569" w:rsidP="00185569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2085783" w14:textId="17C1EE46" w:rsidR="00185569" w:rsidRPr="00185569" w:rsidRDefault="00185569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85569">
        <w:rPr>
          <w:rFonts w:ascii="Verdana" w:hAnsi="Verdana" w:cs="Poppins Light"/>
          <w:noProof/>
          <w:color w:val="000000" w:themeColor="text1"/>
          <w:sz w:val="18"/>
          <w:szCs w:val="18"/>
        </w:rPr>
        <w:t>Você faz parte de uma equipe de desenvolvimento de um jogo on-linemultiplayer em tempo real.</w:t>
      </w:r>
    </w:p>
    <w:p w14:paraId="451233E0" w14:textId="77777777" w:rsidR="00185569" w:rsidRPr="00185569" w:rsidRDefault="00185569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85569">
        <w:rPr>
          <w:rFonts w:ascii="Verdana" w:hAnsi="Verdana" w:cs="Poppins Light"/>
          <w:noProof/>
          <w:color w:val="000000" w:themeColor="text1"/>
          <w:sz w:val="18"/>
          <w:szCs w:val="18"/>
        </w:rPr>
        <w:t>A equipe está enfrentando um desafio crítico: a latência (atraso) nas ações dos jogadores está afetando, significativamente, a experiência de jogo. Por exemplo, quando um jogador atira em outro, o tiro só é visualizado pelos outros jogadores alguns segundos depois, causando frustração e prejudicando a jogabilidade.</w:t>
      </w:r>
    </w:p>
    <w:p w14:paraId="3E737DF3" w14:textId="665CF8CE" w:rsidR="00185569" w:rsidRDefault="00185569" w:rsidP="00185569">
      <w:pPr>
        <w:jc w:val="right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185569">
        <w:rPr>
          <w:rFonts w:ascii="Verdana" w:hAnsi="Verdana" w:cs="Poppins Light"/>
          <w:noProof/>
          <w:color w:val="000000" w:themeColor="text1"/>
          <w:sz w:val="18"/>
          <w:szCs w:val="18"/>
        </w:rPr>
        <w:t>Situaçãofictícia, elaboradaespecialmentepara o curso.</w:t>
      </w:r>
    </w:p>
    <w:p w14:paraId="151B5205" w14:textId="77777777" w:rsidR="00C3384E" w:rsidRDefault="00C3384E" w:rsidP="00C3384E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8F64455" w14:textId="77777777" w:rsidR="00C3384E" w:rsidRDefault="00C3384E" w:rsidP="00C3384E">
      <w:pPr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E758C77" w14:textId="2CCB2A46" w:rsidR="00C3384E" w:rsidRDefault="00C3384E" w:rsidP="00C3384E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Ação</w:t>
      </w:r>
    </w:p>
    <w:p w14:paraId="676C6FF9" w14:textId="77777777" w:rsidR="00C3384E" w:rsidRPr="00C3384E" w:rsidRDefault="00C3384E" w:rsidP="00C3384E">
      <w:pPr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</w:p>
    <w:p w14:paraId="0E02A003" w14:textId="1562E846" w:rsidR="00C3384E" w:rsidRPr="00C3384E" w:rsidRDefault="00C3384E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C3384E">
        <w:rPr>
          <w:rFonts w:ascii="Verdana" w:hAnsi="Verdana" w:cs="Poppins Light"/>
          <w:noProof/>
          <w:color w:val="000000" w:themeColor="text1"/>
          <w:sz w:val="18"/>
          <w:szCs w:val="18"/>
        </w:rPr>
        <w:t>A equipe precisa encontrar uma solução para minimizar a latência e garantir que as ações dos jogadores sejam sincronizadas em tempo real, mesmo com jogadores em diferentes partes do mundo.</w:t>
      </w:r>
    </w:p>
    <w:p w14:paraId="15C15BD9" w14:textId="77777777" w:rsidR="00C3384E" w:rsidRPr="00C3384E" w:rsidRDefault="00C3384E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C3384E">
        <w:rPr>
          <w:rFonts w:ascii="Verdana" w:hAnsi="Verdana" w:cs="Poppins Light"/>
          <w:noProof/>
          <w:color w:val="000000" w:themeColor="text1"/>
          <w:sz w:val="18"/>
          <w:szCs w:val="18"/>
        </w:rPr>
        <w:t>Sua equipe ficou responsável por elaborar perguntas para entender melhor o problema.</w:t>
      </w:r>
    </w:p>
    <w:p w14:paraId="0269F55D" w14:textId="77777777" w:rsidR="00C3384E" w:rsidRDefault="00C3384E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3922EDF" w14:textId="721B17D8" w:rsidR="00C3384E" w:rsidRPr="00C3384E" w:rsidRDefault="00C3384E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>
        <w:rPr>
          <w:rFonts w:ascii="Verdana" w:hAnsi="Verdana" w:cs="Poppins Light"/>
          <w:noProof/>
          <w:color w:val="000000" w:themeColor="text1"/>
          <w:sz w:val="18"/>
          <w:szCs w:val="18"/>
        </w:rPr>
        <w:t>1.</w:t>
      </w:r>
      <w:r w:rsidRPr="00C3384E">
        <w:rPr>
          <w:rFonts w:ascii="Verdana" w:hAnsi="Verdana" w:cs="Poppins Light"/>
          <w:noProof/>
          <w:color w:val="000000" w:themeColor="text1"/>
          <w:sz w:val="18"/>
          <w:szCs w:val="18"/>
        </w:rPr>
        <w:t>Quais perguntas poderiam ser feitas para aprofundar a compreensão desse problema?</w:t>
      </w:r>
    </w:p>
    <w:p w14:paraId="2701F29A" w14:textId="0A1CFEAD" w:rsidR="00C3384E" w:rsidRDefault="00C3384E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C3384E">
        <w:rPr>
          <w:rFonts w:ascii="Verdana" w:hAnsi="Verdana" w:cs="Poppins Light"/>
          <w:noProof/>
          <w:color w:val="000000" w:themeColor="text1"/>
          <w:sz w:val="18"/>
          <w:szCs w:val="18"/>
        </w:rPr>
        <w:t>Situaçãofictícia, elaboradaespecialmentepara o curso.</w:t>
      </w:r>
    </w:p>
    <w:p w14:paraId="1CDF4698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99E09C0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EC3140B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7CDAFE7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CFE08A0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1ABF92B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B100CB3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353BAD8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566500C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EBDDEBF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4FB8FE3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23519FF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DA0A0E4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BD4AB0A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157508C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A2F3642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71E6A95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CEDBB40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B1DA5C4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8375F8B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D6FEEC5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B76C05D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B05C19D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0BE4D8A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6C568C9B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FE5208B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93A3038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9A11AF8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B04EB74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6195290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6FE9F45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E1DFC0D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9FD708C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547F747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43355D4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9A046F5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FC3A7CE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EE0A7F4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99026E6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C121A66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8AEEDFE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504BC8E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5DF3A77" w14:textId="77777777" w:rsidR="00AB6713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501172C2" w14:textId="77777777" w:rsidR="00AB6713" w:rsidRPr="00230A6C" w:rsidRDefault="00AB6713" w:rsidP="00C3384E">
      <w:pPr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sectPr w:rsidR="00AB6713" w:rsidRPr="00230A6C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900B5" w14:textId="77777777" w:rsidR="00C6637B" w:rsidRDefault="00C6637B">
      <w:r>
        <w:separator/>
      </w:r>
    </w:p>
  </w:endnote>
  <w:endnote w:type="continuationSeparator" w:id="0">
    <w:p w14:paraId="4CF778C1" w14:textId="77777777" w:rsidR="00C6637B" w:rsidRDefault="00C6637B">
      <w:r>
        <w:continuationSeparator/>
      </w:r>
    </w:p>
  </w:endnote>
  <w:endnote w:type="continuationNotice" w:id="1">
    <w:p w14:paraId="59AEA6B6" w14:textId="77777777" w:rsidR="00C6637B" w:rsidRDefault="00C663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altName w:val="Poppins Light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76B94BB4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63DC9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63DC9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5F93B" w14:textId="77777777" w:rsidR="00C6637B" w:rsidRDefault="00C6637B">
      <w:r>
        <w:separator/>
      </w:r>
    </w:p>
  </w:footnote>
  <w:footnote w:type="continuationSeparator" w:id="0">
    <w:p w14:paraId="220F773A" w14:textId="77777777" w:rsidR="00C6637B" w:rsidRDefault="00C6637B">
      <w:r>
        <w:continuationSeparator/>
      </w:r>
    </w:p>
  </w:footnote>
  <w:footnote w:type="continuationNotice" w:id="1">
    <w:p w14:paraId="14B26203" w14:textId="77777777" w:rsidR="00C6637B" w:rsidRDefault="00C663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B3B5" w14:textId="3545E733" w:rsidR="00263DC9" w:rsidRDefault="00263DC9" w:rsidP="00263DC9">
    <w:pPr>
      <w:pStyle w:val="Cabealho"/>
      <w:tabs>
        <w:tab w:val="clear" w:pos="4419"/>
        <w:tab w:val="clear" w:pos="8838"/>
        <w:tab w:val="left" w:pos="3113"/>
      </w:tabs>
      <w:jc w:val="right"/>
    </w:pPr>
    <w:r w:rsidRPr="00263DC9">
      <w:rPr>
        <w:noProof/>
      </w:rPr>
      <w:drawing>
        <wp:inline distT="0" distB="0" distL="0" distR="0" wp14:anchorId="421CE0B9" wp14:editId="765A820D">
          <wp:extent cx="1779959" cy="302846"/>
          <wp:effectExtent l="0" t="0" r="0" b="254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4640" cy="317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3EB4FB2D" w:rsidR="00814E58" w:rsidRDefault="00814E58" w:rsidP="00E227A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BC9"/>
    <w:multiLevelType w:val="hybridMultilevel"/>
    <w:tmpl w:val="5350757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7515D"/>
    <w:multiLevelType w:val="hybridMultilevel"/>
    <w:tmpl w:val="FA4C01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42A6C"/>
    <w:multiLevelType w:val="hybridMultilevel"/>
    <w:tmpl w:val="533A6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707144150">
    <w:abstractNumId w:val="10"/>
  </w:num>
  <w:num w:numId="2" w16cid:durableId="1782257317">
    <w:abstractNumId w:val="11"/>
  </w:num>
  <w:num w:numId="3" w16cid:durableId="1343707436">
    <w:abstractNumId w:val="29"/>
  </w:num>
  <w:num w:numId="4" w16cid:durableId="525213243">
    <w:abstractNumId w:val="16"/>
  </w:num>
  <w:num w:numId="5" w16cid:durableId="1803234267">
    <w:abstractNumId w:val="9"/>
  </w:num>
  <w:num w:numId="6" w16cid:durableId="968896815">
    <w:abstractNumId w:val="3"/>
  </w:num>
  <w:num w:numId="7" w16cid:durableId="1690645350">
    <w:abstractNumId w:val="24"/>
  </w:num>
  <w:num w:numId="8" w16cid:durableId="49501396">
    <w:abstractNumId w:val="7"/>
  </w:num>
  <w:num w:numId="9" w16cid:durableId="1283271061">
    <w:abstractNumId w:val="23"/>
  </w:num>
  <w:num w:numId="10" w16cid:durableId="1777600881">
    <w:abstractNumId w:val="8"/>
  </w:num>
  <w:num w:numId="11" w16cid:durableId="709040020">
    <w:abstractNumId w:val="25"/>
  </w:num>
  <w:num w:numId="12" w16cid:durableId="484051216">
    <w:abstractNumId w:val="5"/>
  </w:num>
  <w:num w:numId="13" w16cid:durableId="1378580690">
    <w:abstractNumId w:val="27"/>
  </w:num>
  <w:num w:numId="14" w16cid:durableId="208416989">
    <w:abstractNumId w:val="18"/>
  </w:num>
  <w:num w:numId="15" w16cid:durableId="1615206451">
    <w:abstractNumId w:val="2"/>
  </w:num>
  <w:num w:numId="16" w16cid:durableId="1039285580">
    <w:abstractNumId w:val="21"/>
  </w:num>
  <w:num w:numId="17" w16cid:durableId="507066784">
    <w:abstractNumId w:val="30"/>
  </w:num>
  <w:num w:numId="18" w16cid:durableId="1894539790">
    <w:abstractNumId w:val="14"/>
  </w:num>
  <w:num w:numId="19" w16cid:durableId="182518768">
    <w:abstractNumId w:val="19"/>
  </w:num>
  <w:num w:numId="20" w16cid:durableId="185945930">
    <w:abstractNumId w:val="26"/>
  </w:num>
  <w:num w:numId="21" w16cid:durableId="1066874237">
    <w:abstractNumId w:val="6"/>
  </w:num>
  <w:num w:numId="22" w16cid:durableId="2130469553">
    <w:abstractNumId w:val="15"/>
  </w:num>
  <w:num w:numId="23" w16cid:durableId="1994987406">
    <w:abstractNumId w:val="12"/>
  </w:num>
  <w:num w:numId="24" w16cid:durableId="742023666">
    <w:abstractNumId w:val="13"/>
  </w:num>
  <w:num w:numId="25" w16cid:durableId="361710314">
    <w:abstractNumId w:val="28"/>
  </w:num>
  <w:num w:numId="26" w16cid:durableId="773599282">
    <w:abstractNumId w:val="22"/>
  </w:num>
  <w:num w:numId="27" w16cid:durableId="2017799784">
    <w:abstractNumId w:val="17"/>
  </w:num>
  <w:num w:numId="28" w16cid:durableId="427504305">
    <w:abstractNumId w:val="20"/>
  </w:num>
  <w:num w:numId="29" w16cid:durableId="1681737173">
    <w:abstractNumId w:val="31"/>
  </w:num>
  <w:num w:numId="30" w16cid:durableId="436099631">
    <w:abstractNumId w:val="4"/>
  </w:num>
  <w:num w:numId="31" w16cid:durableId="338192252">
    <w:abstractNumId w:val="0"/>
  </w:num>
  <w:num w:numId="32" w16cid:durableId="109393681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3DE3"/>
    <w:rsid w:val="00016193"/>
    <w:rsid w:val="000278D8"/>
    <w:rsid w:val="000760DF"/>
    <w:rsid w:val="00093C5A"/>
    <w:rsid w:val="000A4E65"/>
    <w:rsid w:val="000C6619"/>
    <w:rsid w:val="000D2452"/>
    <w:rsid w:val="000D596E"/>
    <w:rsid w:val="000D61BD"/>
    <w:rsid w:val="000F7DE9"/>
    <w:rsid w:val="00124756"/>
    <w:rsid w:val="00131E78"/>
    <w:rsid w:val="00160195"/>
    <w:rsid w:val="00185569"/>
    <w:rsid w:val="001904F2"/>
    <w:rsid w:val="001916A7"/>
    <w:rsid w:val="001A2D86"/>
    <w:rsid w:val="001A32C9"/>
    <w:rsid w:val="001B0A7C"/>
    <w:rsid w:val="001C335A"/>
    <w:rsid w:val="001E7BC0"/>
    <w:rsid w:val="001F63E7"/>
    <w:rsid w:val="001F6E25"/>
    <w:rsid w:val="002140AC"/>
    <w:rsid w:val="00230A6C"/>
    <w:rsid w:val="002344C7"/>
    <w:rsid w:val="0023450C"/>
    <w:rsid w:val="002372B1"/>
    <w:rsid w:val="00252F67"/>
    <w:rsid w:val="00256D8D"/>
    <w:rsid w:val="00262F6B"/>
    <w:rsid w:val="002632D3"/>
    <w:rsid w:val="00263DC9"/>
    <w:rsid w:val="00264B6B"/>
    <w:rsid w:val="00265DC0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365AE"/>
    <w:rsid w:val="00340A52"/>
    <w:rsid w:val="00367C72"/>
    <w:rsid w:val="00382FF5"/>
    <w:rsid w:val="003B60BB"/>
    <w:rsid w:val="003C032E"/>
    <w:rsid w:val="003D71CA"/>
    <w:rsid w:val="00413351"/>
    <w:rsid w:val="004448BE"/>
    <w:rsid w:val="00454835"/>
    <w:rsid w:val="0046414C"/>
    <w:rsid w:val="00464B32"/>
    <w:rsid w:val="00484A36"/>
    <w:rsid w:val="004852FC"/>
    <w:rsid w:val="00491C71"/>
    <w:rsid w:val="00493B10"/>
    <w:rsid w:val="004B66A3"/>
    <w:rsid w:val="004D5231"/>
    <w:rsid w:val="004E6FF7"/>
    <w:rsid w:val="004E713D"/>
    <w:rsid w:val="004E73B9"/>
    <w:rsid w:val="004F4CA5"/>
    <w:rsid w:val="004F5AEC"/>
    <w:rsid w:val="00531621"/>
    <w:rsid w:val="0054587F"/>
    <w:rsid w:val="005517B2"/>
    <w:rsid w:val="00564B02"/>
    <w:rsid w:val="00572CF9"/>
    <w:rsid w:val="00585F34"/>
    <w:rsid w:val="005A5A09"/>
    <w:rsid w:val="005C53D4"/>
    <w:rsid w:val="005C6B4E"/>
    <w:rsid w:val="005E1E05"/>
    <w:rsid w:val="005E4165"/>
    <w:rsid w:val="005F4B6A"/>
    <w:rsid w:val="005F74BB"/>
    <w:rsid w:val="0060776C"/>
    <w:rsid w:val="00624B64"/>
    <w:rsid w:val="0063273B"/>
    <w:rsid w:val="00646214"/>
    <w:rsid w:val="006479B8"/>
    <w:rsid w:val="006703F8"/>
    <w:rsid w:val="00674EA4"/>
    <w:rsid w:val="006761D5"/>
    <w:rsid w:val="0067670C"/>
    <w:rsid w:val="00676B29"/>
    <w:rsid w:val="00681F8D"/>
    <w:rsid w:val="00692909"/>
    <w:rsid w:val="00696811"/>
    <w:rsid w:val="006A0B21"/>
    <w:rsid w:val="006B3AE9"/>
    <w:rsid w:val="006D04F2"/>
    <w:rsid w:val="007139E5"/>
    <w:rsid w:val="00717D71"/>
    <w:rsid w:val="00723D5E"/>
    <w:rsid w:val="007671B4"/>
    <w:rsid w:val="00773A8C"/>
    <w:rsid w:val="0078262D"/>
    <w:rsid w:val="007B6ABF"/>
    <w:rsid w:val="007C51FF"/>
    <w:rsid w:val="007D32A4"/>
    <w:rsid w:val="007E00CC"/>
    <w:rsid w:val="007F7B61"/>
    <w:rsid w:val="0080179B"/>
    <w:rsid w:val="00807519"/>
    <w:rsid w:val="00814E58"/>
    <w:rsid w:val="008343FE"/>
    <w:rsid w:val="0083474B"/>
    <w:rsid w:val="00841D59"/>
    <w:rsid w:val="00851368"/>
    <w:rsid w:val="0085229C"/>
    <w:rsid w:val="008708BF"/>
    <w:rsid w:val="00875DD6"/>
    <w:rsid w:val="008925A9"/>
    <w:rsid w:val="00896814"/>
    <w:rsid w:val="00897335"/>
    <w:rsid w:val="008A031A"/>
    <w:rsid w:val="008B4C24"/>
    <w:rsid w:val="008F5546"/>
    <w:rsid w:val="008F775A"/>
    <w:rsid w:val="009212FB"/>
    <w:rsid w:val="0092769D"/>
    <w:rsid w:val="00966015"/>
    <w:rsid w:val="00976AF3"/>
    <w:rsid w:val="009810D1"/>
    <w:rsid w:val="009B33B6"/>
    <w:rsid w:val="009C190E"/>
    <w:rsid w:val="009D50D9"/>
    <w:rsid w:val="009E4419"/>
    <w:rsid w:val="00A027E9"/>
    <w:rsid w:val="00A15FA7"/>
    <w:rsid w:val="00A55D43"/>
    <w:rsid w:val="00A62112"/>
    <w:rsid w:val="00A814B5"/>
    <w:rsid w:val="00AA4A53"/>
    <w:rsid w:val="00AA60A0"/>
    <w:rsid w:val="00AB6713"/>
    <w:rsid w:val="00AC2178"/>
    <w:rsid w:val="00AC4CFA"/>
    <w:rsid w:val="00AD78A6"/>
    <w:rsid w:val="00AD7CBD"/>
    <w:rsid w:val="00AF147B"/>
    <w:rsid w:val="00B366C4"/>
    <w:rsid w:val="00B45591"/>
    <w:rsid w:val="00B56037"/>
    <w:rsid w:val="00B620C7"/>
    <w:rsid w:val="00B84799"/>
    <w:rsid w:val="00BA6A76"/>
    <w:rsid w:val="00BB057D"/>
    <w:rsid w:val="00BB5E82"/>
    <w:rsid w:val="00BB6AA4"/>
    <w:rsid w:val="00C12E4A"/>
    <w:rsid w:val="00C3384E"/>
    <w:rsid w:val="00C42339"/>
    <w:rsid w:val="00C4723D"/>
    <w:rsid w:val="00C554D1"/>
    <w:rsid w:val="00C6070E"/>
    <w:rsid w:val="00C62CE1"/>
    <w:rsid w:val="00C6637B"/>
    <w:rsid w:val="00C923DC"/>
    <w:rsid w:val="00C96A8D"/>
    <w:rsid w:val="00CA0628"/>
    <w:rsid w:val="00CA4523"/>
    <w:rsid w:val="00CB13E4"/>
    <w:rsid w:val="00CC29DE"/>
    <w:rsid w:val="00CC2A45"/>
    <w:rsid w:val="00CF76E4"/>
    <w:rsid w:val="00D03B93"/>
    <w:rsid w:val="00D04488"/>
    <w:rsid w:val="00D05B9C"/>
    <w:rsid w:val="00D20676"/>
    <w:rsid w:val="00D21D1A"/>
    <w:rsid w:val="00D27A76"/>
    <w:rsid w:val="00D51D5F"/>
    <w:rsid w:val="00D55075"/>
    <w:rsid w:val="00D553AB"/>
    <w:rsid w:val="00D61A8F"/>
    <w:rsid w:val="00D948D8"/>
    <w:rsid w:val="00D97DDF"/>
    <w:rsid w:val="00DA3ADB"/>
    <w:rsid w:val="00DB514F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40EFD"/>
    <w:rsid w:val="00E6016A"/>
    <w:rsid w:val="00E7168F"/>
    <w:rsid w:val="00E71901"/>
    <w:rsid w:val="00E73E76"/>
    <w:rsid w:val="00E77AF3"/>
    <w:rsid w:val="00EA3B37"/>
    <w:rsid w:val="00EF3C28"/>
    <w:rsid w:val="00EF47B1"/>
    <w:rsid w:val="00EF4AFE"/>
    <w:rsid w:val="00F0378B"/>
    <w:rsid w:val="00F044D7"/>
    <w:rsid w:val="00F26F13"/>
    <w:rsid w:val="00F361D3"/>
    <w:rsid w:val="00F472E5"/>
    <w:rsid w:val="00F51FEF"/>
    <w:rsid w:val="00F52AA0"/>
    <w:rsid w:val="00F57059"/>
    <w:rsid w:val="00F67BE4"/>
    <w:rsid w:val="00FB62CF"/>
    <w:rsid w:val="00FB68C7"/>
    <w:rsid w:val="00FD7F1E"/>
    <w:rsid w:val="00FE79CC"/>
    <w:rsid w:val="00FF3340"/>
    <w:rsid w:val="00FF3ECB"/>
    <w:rsid w:val="1AE4EF12"/>
    <w:rsid w:val="240CFF81"/>
    <w:rsid w:val="340557FD"/>
    <w:rsid w:val="360AABD5"/>
    <w:rsid w:val="3F2EF9E3"/>
    <w:rsid w:val="4403259E"/>
    <w:rsid w:val="4FA158E3"/>
    <w:rsid w:val="512B3842"/>
    <w:rsid w:val="702C9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A6C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rsid w:val="00263D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15</TotalTime>
  <Pages>2</Pages>
  <Words>198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6</cp:revision>
  <cp:lastPrinted>2006-08-31T06:40:00Z</cp:lastPrinted>
  <dcterms:created xsi:type="dcterms:W3CDTF">2026-02-28T20:55:00Z</dcterms:created>
  <dcterms:modified xsi:type="dcterms:W3CDTF">2026-03-02T11:36:00Z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