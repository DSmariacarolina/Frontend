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FA78" w14:textId="77777777" w:rsidR="00DC62FA" w:rsidRPr="000760DF" w:rsidRDefault="00DC62FA" w:rsidP="00DC62FA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>Frontend</w:t>
      </w:r>
    </w:p>
    <w:p w14:paraId="32FDA230" w14:textId="77777777" w:rsidR="00DC62FA" w:rsidRPr="000760DF" w:rsidRDefault="00DC62FA" w:rsidP="00DC62FA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>Entrega-AVA</w:t>
      </w:r>
    </w:p>
    <w:p w14:paraId="37DA8DD6" w14:textId="5693AB5F" w:rsidR="00F0114D" w:rsidRPr="00DC62FA" w:rsidRDefault="00DC62FA" w:rsidP="00DC62FA">
      <w:pPr>
        <w:spacing w:line="288" w:lineRule="auto"/>
        <w:jc w:val="center"/>
        <w:rPr>
          <w:rFonts w:ascii="Verdana" w:hAnsi="Verdana" w:cs="Poppins Light"/>
          <w:sz w:val="18"/>
          <w:szCs w:val="18"/>
          <w:u w:val="single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>Atividade Extra [SIS]ANO2C3B1S</w:t>
      </w:r>
      <w:r>
        <w:rPr>
          <w:rFonts w:ascii="Verdana" w:eastAsia="Verdana" w:hAnsi="Verdana" w:cs="Verdana"/>
          <w:b/>
          <w:bCs/>
          <w:sz w:val="18"/>
          <w:szCs w:val="18"/>
        </w:rPr>
        <w:t>5</w:t>
      </w:r>
      <w:r w:rsidRPr="000760DF">
        <w:rPr>
          <w:rFonts w:ascii="Verdana" w:eastAsia="Verdana" w:hAnsi="Verdana" w:cs="Verdana"/>
          <w:b/>
          <w:bCs/>
          <w:sz w:val="18"/>
          <w:szCs w:val="18"/>
        </w:rPr>
        <w:t>A</w:t>
      </w:r>
      <w:r>
        <w:rPr>
          <w:rFonts w:ascii="Verdana" w:eastAsia="Verdana" w:hAnsi="Verdana" w:cs="Verdana"/>
          <w:b/>
          <w:bCs/>
          <w:sz w:val="18"/>
          <w:szCs w:val="18"/>
        </w:rPr>
        <w:t>3</w:t>
      </w:r>
    </w:p>
    <w:p w14:paraId="5A7D66A8" w14:textId="77777777" w:rsidR="00F0114D" w:rsidRPr="00DC62FA" w:rsidRDefault="00F0114D" w:rsidP="00F0114D">
      <w:pPr>
        <w:rPr>
          <w:rFonts w:ascii="Verdana" w:hAnsi="Verdana" w:cs="Poppins"/>
          <w:b/>
          <w:bCs/>
          <w:noProof/>
          <w:sz w:val="32"/>
          <w:szCs w:val="32"/>
        </w:rPr>
      </w:pPr>
      <w:r w:rsidRPr="00DC62FA">
        <w:rPr>
          <w:rFonts w:ascii="Verdana" w:hAnsi="Verdana" w:cs="Poppins"/>
          <w:b/>
          <w:bCs/>
          <w:noProof/>
          <w:sz w:val="32"/>
          <w:szCs w:val="32"/>
        </w:rPr>
        <w:t>Implementação de roteamento com React Router no projeto de painel de controle</w:t>
      </w:r>
    </w:p>
    <w:p w14:paraId="50A9A758" w14:textId="77777777" w:rsidR="00F0114D" w:rsidRPr="00DC62FA" w:rsidRDefault="00F0114D" w:rsidP="002A1D65">
      <w:pPr>
        <w:rPr>
          <w:rFonts w:ascii="Verdana" w:hAnsi="Verdana" w:cs="Poppins"/>
          <w:b/>
          <w:bCs/>
          <w:noProof/>
          <w:sz w:val="32"/>
          <w:szCs w:val="32"/>
        </w:rPr>
      </w:pPr>
    </w:p>
    <w:p w14:paraId="1031D10A" w14:textId="58B27119" w:rsidR="00CF38D1" w:rsidRPr="00DC62FA" w:rsidRDefault="00CF38D1" w:rsidP="002A1D65">
      <w:pPr>
        <w:rPr>
          <w:rFonts w:ascii="Verdana" w:hAnsi="Verdana" w:cs="Poppins"/>
          <w:b/>
          <w:bCs/>
          <w:noProof/>
          <w:sz w:val="32"/>
          <w:szCs w:val="32"/>
        </w:rPr>
      </w:pPr>
      <w:r w:rsidRPr="00DC62FA">
        <w:rPr>
          <w:rFonts w:ascii="Verdana" w:hAnsi="Verdana" w:cs="Poppins"/>
          <w:b/>
          <w:bCs/>
          <w:noProof/>
          <w:sz w:val="32"/>
          <w:szCs w:val="32"/>
        </w:rPr>
        <w:t>Conceituando:</w:t>
      </w:r>
    </w:p>
    <w:p w14:paraId="0755CE86" w14:textId="77777777" w:rsidR="00CF38D1" w:rsidRPr="00DC62FA" w:rsidRDefault="00CF38D1" w:rsidP="00CF38D1">
      <w:pPr>
        <w:rPr>
          <w:rFonts w:ascii="Verdana" w:hAnsi="Verdana" w:cs="Poppins"/>
          <w:b/>
          <w:bCs/>
          <w:noProof/>
        </w:rPr>
      </w:pPr>
    </w:p>
    <w:p w14:paraId="508DBBB2" w14:textId="353BA54A" w:rsidR="00CF38D1" w:rsidRPr="00DC62FA" w:rsidRDefault="00CF38D1" w:rsidP="00CF38D1">
      <w:pPr>
        <w:rPr>
          <w:rFonts w:ascii="Verdana" w:hAnsi="Verdana" w:cs="Poppins"/>
          <w:noProof/>
        </w:rPr>
      </w:pPr>
      <w:r w:rsidRPr="00DC62FA">
        <w:rPr>
          <w:rFonts w:ascii="Verdana" w:hAnsi="Verdana" w:cs="Poppins"/>
          <w:b/>
          <w:bCs/>
          <w:noProof/>
        </w:rPr>
        <w:t>Single Page Application (SPA)</w:t>
      </w:r>
      <w:r w:rsidRPr="00DC62FA">
        <w:rPr>
          <w:rFonts w:ascii="Verdana" w:hAnsi="Verdana" w:cs="Poppins"/>
          <w:noProof/>
        </w:rPr>
        <w:t xml:space="preserve"> é uma aplicação web que carrega uma única página HTML e, conforme o usuário interage, o conteúdo é dinamicamente atualizado sem recarregar a página inteira. Isso proporciona uma experiência mais fluida e rápida </w:t>
      </w:r>
      <w:r w:rsidR="00AA70DA" w:rsidRPr="00DC62FA">
        <w:rPr>
          <w:rFonts w:ascii="Verdana" w:hAnsi="Verdana" w:cs="Poppins"/>
          <w:noProof/>
        </w:rPr>
        <w:t>a ele</w:t>
      </w:r>
      <w:r w:rsidRPr="00DC62FA">
        <w:rPr>
          <w:rFonts w:ascii="Verdana" w:hAnsi="Verdana" w:cs="Poppins"/>
          <w:noProof/>
        </w:rPr>
        <w:t>.</w:t>
      </w:r>
    </w:p>
    <w:p w14:paraId="68667487" w14:textId="77777777" w:rsidR="00CF38D1" w:rsidRPr="00DC62FA" w:rsidRDefault="00CF38D1" w:rsidP="00CF38D1">
      <w:pPr>
        <w:rPr>
          <w:rFonts w:ascii="Verdana" w:hAnsi="Verdana" w:cs="Poppins"/>
          <w:noProof/>
        </w:rPr>
      </w:pPr>
      <w:r w:rsidRPr="00DC62FA">
        <w:rPr>
          <w:rFonts w:ascii="Verdana" w:hAnsi="Verdana" w:cs="Poppins"/>
          <w:noProof/>
        </w:rPr>
        <w:t>Em uma SPA, toda a aplicação é carregada em uma única página HTML. O roteamento, nesse contexto, é o mecanismo que permite navegar entre diferentes "páginas" ou "views" dentro dessa única página, sem realizar recargas completas.</w:t>
      </w:r>
    </w:p>
    <w:p w14:paraId="3D914938" w14:textId="4C40D057" w:rsidR="00CF38D1" w:rsidRPr="00DC62FA" w:rsidRDefault="00CF38D1" w:rsidP="00CF38D1">
      <w:pPr>
        <w:rPr>
          <w:rFonts w:ascii="Verdana" w:hAnsi="Verdana" w:cs="Poppins"/>
          <w:noProof/>
        </w:rPr>
      </w:pPr>
      <w:r w:rsidRPr="00DC62FA">
        <w:rPr>
          <w:rFonts w:ascii="Verdana" w:hAnsi="Verdana" w:cs="Poppins"/>
          <w:b/>
          <w:bCs/>
          <w:noProof/>
        </w:rPr>
        <w:t>Por que o roteamento é importante em SPA?</w:t>
      </w:r>
    </w:p>
    <w:p w14:paraId="09B2AB96" w14:textId="6D8565E1" w:rsidR="00CF38D1" w:rsidRPr="00DC62FA" w:rsidRDefault="00CF38D1" w:rsidP="00CF38D1">
      <w:pPr>
        <w:numPr>
          <w:ilvl w:val="0"/>
          <w:numId w:val="36"/>
        </w:numPr>
        <w:rPr>
          <w:rFonts w:ascii="Verdana" w:hAnsi="Verdana" w:cs="Poppins"/>
          <w:noProof/>
        </w:rPr>
      </w:pPr>
      <w:r w:rsidRPr="00DC62FA">
        <w:rPr>
          <w:rFonts w:ascii="Verdana" w:hAnsi="Verdana" w:cs="Poppins"/>
          <w:b/>
          <w:bCs/>
          <w:noProof/>
        </w:rPr>
        <w:t>Experiência do usuário:</w:t>
      </w:r>
      <w:r w:rsidRPr="00DC62FA">
        <w:rPr>
          <w:rFonts w:ascii="Verdana" w:hAnsi="Verdana" w:cs="Poppins"/>
          <w:noProof/>
        </w:rPr>
        <w:t xml:space="preserve"> </w:t>
      </w:r>
      <w:r w:rsidR="00AA70DA" w:rsidRPr="00DC62FA">
        <w:rPr>
          <w:rFonts w:ascii="Verdana" w:hAnsi="Verdana" w:cs="Poppins"/>
          <w:noProof/>
        </w:rPr>
        <w:t>p</w:t>
      </w:r>
      <w:r w:rsidRPr="00DC62FA">
        <w:rPr>
          <w:rFonts w:ascii="Verdana" w:hAnsi="Verdana" w:cs="Poppins"/>
          <w:noProof/>
        </w:rPr>
        <w:t>ermite uma navegação suave e intuitiva, similar a aplicações desktop.</w:t>
      </w:r>
    </w:p>
    <w:p w14:paraId="266D3C7C" w14:textId="31A2657F" w:rsidR="00CF38D1" w:rsidRPr="00DC62FA" w:rsidRDefault="00CF38D1" w:rsidP="00CF38D1">
      <w:pPr>
        <w:numPr>
          <w:ilvl w:val="0"/>
          <w:numId w:val="36"/>
        </w:numPr>
        <w:rPr>
          <w:rFonts w:ascii="Verdana" w:hAnsi="Verdana" w:cs="Poppins"/>
          <w:noProof/>
        </w:rPr>
      </w:pPr>
      <w:r w:rsidRPr="00DC62FA">
        <w:rPr>
          <w:rFonts w:ascii="Verdana" w:hAnsi="Verdana" w:cs="Poppins"/>
          <w:b/>
          <w:bCs/>
          <w:noProof/>
        </w:rPr>
        <w:t>Organização do código:</w:t>
      </w:r>
      <w:r w:rsidRPr="00DC62FA">
        <w:rPr>
          <w:rFonts w:ascii="Verdana" w:hAnsi="Verdana" w:cs="Poppins"/>
          <w:noProof/>
        </w:rPr>
        <w:t xml:space="preserve"> </w:t>
      </w:r>
      <w:r w:rsidR="00AA70DA" w:rsidRPr="00DC62FA">
        <w:rPr>
          <w:rFonts w:ascii="Verdana" w:hAnsi="Verdana" w:cs="Poppins"/>
          <w:noProof/>
        </w:rPr>
        <w:t>s</w:t>
      </w:r>
      <w:r w:rsidRPr="00DC62FA">
        <w:rPr>
          <w:rFonts w:ascii="Verdana" w:hAnsi="Verdana" w:cs="Poppins"/>
          <w:noProof/>
        </w:rPr>
        <w:t>epara a aplicação em componentes menores, facilitando a manutenção e o desenvolvimento.</w:t>
      </w:r>
    </w:p>
    <w:p w14:paraId="520F2AD5" w14:textId="6DF57FF2" w:rsidR="00F0114D" w:rsidRPr="00DC62FA" w:rsidRDefault="00CF38D1" w:rsidP="002A1D65">
      <w:pPr>
        <w:numPr>
          <w:ilvl w:val="0"/>
          <w:numId w:val="36"/>
        </w:numPr>
        <w:rPr>
          <w:rFonts w:ascii="Verdana" w:hAnsi="Verdana" w:cs="Poppins"/>
          <w:noProof/>
        </w:rPr>
      </w:pPr>
      <w:r w:rsidRPr="00DC62FA">
        <w:rPr>
          <w:rFonts w:ascii="Verdana" w:hAnsi="Verdana" w:cs="Poppins"/>
          <w:noProof/>
        </w:rPr>
        <w:t>Permite que mecanismos de busca indexem diferentes partes da aplicação.</w:t>
      </w:r>
    </w:p>
    <w:p w14:paraId="2D56CAD7" w14:textId="5533550A" w:rsidR="002A1D65" w:rsidRPr="00DC62FA" w:rsidRDefault="5B7A78D8" w:rsidP="5B7A78D8">
      <w:pPr>
        <w:rPr>
          <w:rFonts w:ascii="Verdana" w:hAnsi="Verdana" w:cs="Poppins"/>
          <w:noProof/>
        </w:rPr>
      </w:pPr>
      <w:r w:rsidRPr="00DC62FA">
        <w:rPr>
          <w:rFonts w:ascii="Verdana" w:hAnsi="Verdana" w:cs="Poppins"/>
          <w:noProof/>
        </w:rPr>
        <w:t xml:space="preserve">A empresa </w:t>
      </w:r>
      <w:r w:rsidRPr="00DC62FA">
        <w:rPr>
          <w:rFonts w:ascii="Verdana" w:hAnsi="Verdana" w:cs="Poppins"/>
          <w:b/>
          <w:bCs/>
          <w:noProof/>
        </w:rPr>
        <w:t>InnoMetrics</w:t>
      </w:r>
      <w:r w:rsidRPr="00DC62FA">
        <w:rPr>
          <w:rFonts w:ascii="Verdana" w:hAnsi="Verdana" w:cs="Poppins"/>
          <w:noProof/>
        </w:rPr>
        <w:t xml:space="preserve"> está desenvolvendo um painel de controle para monitorar métricas de desempenho de sistemas em tempo real. O painel precisará de várias páginas, como </w:t>
      </w:r>
      <w:r w:rsidRPr="00DC62FA">
        <w:rPr>
          <w:rFonts w:ascii="Verdana" w:hAnsi="Verdana" w:cs="Poppins"/>
          <w:b/>
          <w:bCs/>
          <w:noProof/>
        </w:rPr>
        <w:t>Dashboard</w:t>
      </w:r>
      <w:r w:rsidRPr="00DC62FA">
        <w:rPr>
          <w:rFonts w:ascii="Verdana" w:hAnsi="Verdana" w:cs="Poppins"/>
          <w:noProof/>
        </w:rPr>
        <w:t xml:space="preserve">, </w:t>
      </w:r>
      <w:r w:rsidRPr="00DC62FA">
        <w:rPr>
          <w:rFonts w:ascii="Verdana" w:hAnsi="Verdana" w:cs="Poppins"/>
          <w:b/>
          <w:bCs/>
          <w:noProof/>
        </w:rPr>
        <w:t>Relatórios</w:t>
      </w:r>
      <w:r w:rsidRPr="00DC62FA">
        <w:rPr>
          <w:rFonts w:ascii="Verdana" w:hAnsi="Verdana" w:cs="Poppins"/>
          <w:noProof/>
        </w:rPr>
        <w:t xml:space="preserve">, </w:t>
      </w:r>
      <w:r w:rsidRPr="00DC62FA">
        <w:rPr>
          <w:rFonts w:ascii="Verdana" w:hAnsi="Verdana" w:cs="Poppins"/>
          <w:b/>
          <w:bCs/>
          <w:noProof/>
        </w:rPr>
        <w:t>Configurações</w:t>
      </w:r>
      <w:r w:rsidRPr="00DC62FA">
        <w:rPr>
          <w:rFonts w:ascii="Verdana" w:hAnsi="Verdana" w:cs="Poppins"/>
          <w:noProof/>
        </w:rPr>
        <w:t xml:space="preserve">, e </w:t>
      </w:r>
      <w:r w:rsidRPr="00DC62FA">
        <w:rPr>
          <w:rFonts w:ascii="Verdana" w:hAnsi="Verdana" w:cs="Poppins"/>
          <w:b/>
          <w:bCs/>
          <w:noProof/>
        </w:rPr>
        <w:t>Suporte</w:t>
      </w:r>
      <w:r w:rsidRPr="00DC62FA">
        <w:rPr>
          <w:rFonts w:ascii="Verdana" w:hAnsi="Verdana" w:cs="Poppins"/>
          <w:noProof/>
        </w:rPr>
        <w:t xml:space="preserve">. Para facilitar a navegação e a gestão dessas páginas, você foi encarregado de implementar o roteamento utilizando o </w:t>
      </w:r>
      <w:r w:rsidRPr="00DC62FA">
        <w:rPr>
          <w:rFonts w:ascii="Verdana" w:hAnsi="Verdana" w:cs="Poppins"/>
          <w:b/>
          <w:bCs/>
          <w:noProof/>
        </w:rPr>
        <w:t>React Router</w:t>
      </w:r>
      <w:r w:rsidRPr="00DC62FA">
        <w:rPr>
          <w:rFonts w:ascii="Verdana" w:hAnsi="Verdana" w:cs="Poppins"/>
          <w:noProof/>
        </w:rPr>
        <w:t xml:space="preserve">. </w:t>
      </w:r>
    </w:p>
    <w:p w14:paraId="0A90CADD" w14:textId="204DC88F" w:rsidR="7EE0E3EA" w:rsidRPr="00DC62FA" w:rsidRDefault="7EE0E3EA" w:rsidP="7EE0E3EA">
      <w:pPr>
        <w:rPr>
          <w:rFonts w:ascii="Verdana" w:hAnsi="Verdana" w:cs="Poppins"/>
          <w:noProof/>
          <w:sz w:val="18"/>
          <w:szCs w:val="18"/>
        </w:rPr>
      </w:pPr>
    </w:p>
    <w:p w14:paraId="66E1F0B8" w14:textId="7C96F9D5" w:rsidR="002A1D65" w:rsidRPr="00DC62FA" w:rsidRDefault="5B7A78D8" w:rsidP="7EE0E3EA">
      <w:pPr>
        <w:jc w:val="right"/>
        <w:rPr>
          <w:rFonts w:ascii="Verdana" w:hAnsi="Verdana" w:cs="Poppins"/>
          <w:noProof/>
        </w:rPr>
      </w:pPr>
      <w:r w:rsidRPr="00DC62FA">
        <w:rPr>
          <w:rFonts w:ascii="Verdana" w:hAnsi="Verdana" w:cs="Poppins"/>
          <w:noProof/>
          <w:sz w:val="18"/>
          <w:szCs w:val="18"/>
        </w:rPr>
        <w:t xml:space="preserve">Situação fictícia elaborada especialmente para o curso. </w:t>
      </w:r>
    </w:p>
    <w:p w14:paraId="214B2370" w14:textId="77777777" w:rsidR="002A1D65" w:rsidRPr="00DC62FA" w:rsidRDefault="002A1D65" w:rsidP="002A1D65">
      <w:pPr>
        <w:rPr>
          <w:rFonts w:ascii="Verdana" w:hAnsi="Verdana" w:cs="Poppins"/>
          <w:noProof/>
        </w:rPr>
      </w:pPr>
    </w:p>
    <w:p w14:paraId="09137803" w14:textId="716B9A9A" w:rsidR="002A1D65" w:rsidRPr="00DC62FA" w:rsidRDefault="002A1D65" w:rsidP="00DC62FA">
      <w:pPr>
        <w:rPr>
          <w:rFonts w:ascii="Verdana" w:hAnsi="Verdana" w:cs="Poppins"/>
          <w:noProof/>
        </w:rPr>
      </w:pPr>
      <w:r w:rsidRPr="00DC62FA">
        <w:rPr>
          <w:rFonts w:ascii="Verdana" w:hAnsi="Verdana" w:cs="Poppins"/>
          <w:noProof/>
        </w:rPr>
        <w:t xml:space="preserve">Objetivo: </w:t>
      </w:r>
      <w:r w:rsidR="00AA70DA" w:rsidRPr="00DC62FA">
        <w:rPr>
          <w:rFonts w:ascii="Verdana" w:hAnsi="Verdana" w:cs="Poppins"/>
          <w:noProof/>
        </w:rPr>
        <w:t>c</w:t>
      </w:r>
      <w:r w:rsidRPr="00DC62FA">
        <w:rPr>
          <w:rFonts w:ascii="Verdana" w:hAnsi="Verdana" w:cs="Poppins"/>
          <w:noProof/>
        </w:rPr>
        <w:t>onfigurar e implementar o React Router no projeto de painel de controle da InnoMetrics, garantindo que o usuário possa navegar entre as diferentes páginas sem recarregar a aplicação.</w:t>
      </w:r>
    </w:p>
    <w:p w14:paraId="53C78371" w14:textId="7F2A8FAD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Desenvolver essa atividade envolve várias etapas, desde a configuração do ambiente até a implementação do roteamento e a criação das páginas no React. A seguir</w:t>
      </w:r>
      <w:r w:rsidR="00AA70DA" w:rsidRPr="00DC62FA">
        <w:rPr>
          <w:rFonts w:ascii="Verdana" w:hAnsi="Verdana" w:cs="Poppins"/>
          <w:noProof/>
          <w:color w:val="000000" w:themeColor="text1"/>
        </w:rPr>
        <w:t xml:space="preserve"> está o</w:t>
      </w:r>
      <w:r w:rsidRPr="00DC62FA">
        <w:rPr>
          <w:rFonts w:ascii="Verdana" w:hAnsi="Verdana" w:cs="Poppins"/>
          <w:noProof/>
          <w:color w:val="000000" w:themeColor="text1"/>
        </w:rPr>
        <w:t xml:space="preserve"> passo a passo </w:t>
      </w:r>
      <w:r w:rsidR="00AA70DA" w:rsidRPr="00DC62FA">
        <w:rPr>
          <w:rFonts w:ascii="Verdana" w:hAnsi="Verdana" w:cs="Poppins"/>
          <w:noProof/>
          <w:color w:val="000000" w:themeColor="text1"/>
        </w:rPr>
        <w:t xml:space="preserve">de </w:t>
      </w:r>
      <w:r w:rsidRPr="00DC62FA">
        <w:rPr>
          <w:rFonts w:ascii="Verdana" w:hAnsi="Verdana" w:cs="Poppins"/>
          <w:noProof/>
          <w:color w:val="000000" w:themeColor="text1"/>
        </w:rPr>
        <w:t>como você pode executar essa atividade</w:t>
      </w:r>
      <w:r w:rsidR="00AA70DA" w:rsidRPr="00DC62FA">
        <w:rPr>
          <w:rFonts w:ascii="Verdana" w:hAnsi="Verdana" w:cs="Poppins"/>
          <w:noProof/>
          <w:color w:val="000000" w:themeColor="text1"/>
        </w:rPr>
        <w:t>.</w:t>
      </w:r>
    </w:p>
    <w:p w14:paraId="280A6224" w14:textId="35D3D3A8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Passo 1: </w:t>
      </w:r>
      <w:r w:rsidR="00AA70DA" w:rsidRPr="00DC62FA">
        <w:rPr>
          <w:rFonts w:ascii="Verdana" w:hAnsi="Verdana" w:cs="Poppins"/>
          <w:noProof/>
          <w:color w:val="000000" w:themeColor="text1"/>
        </w:rPr>
        <w:t>c</w:t>
      </w:r>
      <w:r w:rsidRPr="00DC62FA">
        <w:rPr>
          <w:rFonts w:ascii="Verdana" w:hAnsi="Verdana" w:cs="Poppins"/>
          <w:noProof/>
          <w:color w:val="000000" w:themeColor="text1"/>
        </w:rPr>
        <w:t xml:space="preserve">onfiguração </w:t>
      </w:r>
      <w:r w:rsidR="00AA70DA" w:rsidRPr="00DC62FA">
        <w:rPr>
          <w:rFonts w:ascii="Verdana" w:hAnsi="Verdana" w:cs="Poppins"/>
          <w:noProof/>
          <w:color w:val="000000" w:themeColor="text1"/>
        </w:rPr>
        <w:t>i</w:t>
      </w:r>
      <w:r w:rsidRPr="00DC62FA">
        <w:rPr>
          <w:rFonts w:ascii="Verdana" w:hAnsi="Verdana" w:cs="Poppins"/>
          <w:noProof/>
          <w:color w:val="000000" w:themeColor="text1"/>
        </w:rPr>
        <w:t>nicial</w:t>
      </w:r>
    </w:p>
    <w:p w14:paraId="67C3556E" w14:textId="77777777" w:rsidR="00C9665A" w:rsidRPr="00DC62FA" w:rsidRDefault="00C9665A" w:rsidP="00C9665A">
      <w:pPr>
        <w:spacing w:line="276" w:lineRule="auto"/>
        <w:rPr>
          <w:rFonts w:ascii="Verdana" w:hAnsi="Verdana" w:cs="Poppins"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>Crie um novo projeto React</w:t>
      </w:r>
      <w:r w:rsidRPr="00DC62FA">
        <w:rPr>
          <w:rFonts w:ascii="Verdana" w:hAnsi="Verdana" w:cs="Poppins"/>
          <w:noProof/>
          <w:color w:val="000000" w:themeColor="text1"/>
        </w:rPr>
        <w:t xml:space="preserve"> se ainda não tiver um. </w:t>
      </w:r>
      <w:r w:rsidRPr="00DC62FA">
        <w:rPr>
          <w:rFonts w:ascii="Verdana" w:hAnsi="Verdana" w:cs="Poppins"/>
          <w:noProof/>
          <w:color w:val="000000" w:themeColor="text1"/>
          <w:lang w:val="en-US"/>
        </w:rPr>
        <w:t>Execute o comando:</w:t>
      </w:r>
    </w:p>
    <w:p w14:paraId="2495BE35" w14:textId="3138B69E" w:rsidR="00C9665A" w:rsidRPr="00DC62FA" w:rsidRDefault="00C9665A" w:rsidP="002A1D65">
      <w:pPr>
        <w:spacing w:line="276" w:lineRule="auto"/>
        <w:rPr>
          <w:rFonts w:ascii="Verdana" w:hAnsi="Verdana" w:cs="Poppins"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noProof/>
          <w:color w:val="000000" w:themeColor="text1"/>
          <w:lang w:val="en-US"/>
        </w:rPr>
        <w:t>npx create-react-app fronts5a3</w:t>
      </w:r>
      <w:r w:rsidR="00530103" w:rsidRPr="00DC62FA">
        <w:rPr>
          <w:rFonts w:ascii="Verdana" w:hAnsi="Verdana" w:cs="Poppins"/>
          <w:noProof/>
          <w:color w:val="000000" w:themeColor="text1"/>
          <w:lang w:val="en-US"/>
        </w:rPr>
        <w:t xml:space="preserve"> --use-npm </w:t>
      </w:r>
    </w:p>
    <w:p w14:paraId="366597D2" w14:textId="77777777" w:rsidR="00F40B7C" w:rsidRPr="00DC62FA" w:rsidRDefault="00F40B7C" w:rsidP="002A1D65">
      <w:pPr>
        <w:spacing w:line="276" w:lineRule="auto"/>
        <w:rPr>
          <w:rFonts w:ascii="Verdana" w:hAnsi="Verdana" w:cs="Poppins"/>
          <w:noProof/>
          <w:color w:val="000000" w:themeColor="text1"/>
          <w:lang w:val="en-US"/>
        </w:rPr>
      </w:pPr>
    </w:p>
    <w:p w14:paraId="344B6909" w14:textId="77777777" w:rsidR="00DC62FA" w:rsidRDefault="00DC62FA" w:rsidP="00C9665A">
      <w:pPr>
        <w:spacing w:line="276" w:lineRule="auto"/>
        <w:ind w:left="720"/>
        <w:rPr>
          <w:rFonts w:ascii="Verdana" w:hAnsi="Verdana" w:cs="Poppins"/>
          <w:noProof/>
          <w:color w:val="000000" w:themeColor="text1"/>
        </w:rPr>
      </w:pPr>
    </w:p>
    <w:p w14:paraId="1C58296D" w14:textId="77777777" w:rsidR="00DC62FA" w:rsidRDefault="00DC62FA" w:rsidP="00C9665A">
      <w:pPr>
        <w:spacing w:line="276" w:lineRule="auto"/>
        <w:ind w:left="720"/>
        <w:rPr>
          <w:rFonts w:ascii="Verdana" w:hAnsi="Verdana" w:cs="Poppins"/>
          <w:noProof/>
          <w:color w:val="000000" w:themeColor="text1"/>
        </w:rPr>
      </w:pPr>
    </w:p>
    <w:p w14:paraId="3163BB9F" w14:textId="4C09503E" w:rsidR="002A1D65" w:rsidRPr="00DC62FA" w:rsidRDefault="002A1D65" w:rsidP="00C9665A">
      <w:pPr>
        <w:spacing w:line="276" w:lineRule="auto"/>
        <w:ind w:left="720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lastRenderedPageBreak/>
        <w:t>Instalação do React Router:</w:t>
      </w:r>
    </w:p>
    <w:p w14:paraId="5A21939C" w14:textId="6300227B" w:rsidR="002A1D65" w:rsidRPr="00DC62FA" w:rsidRDefault="002A1D65" w:rsidP="002A1D65">
      <w:pPr>
        <w:numPr>
          <w:ilvl w:val="1"/>
          <w:numId w:val="30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Abra o terminal no Visual Studio Code e navegue até a pasta do seu projeto React</w:t>
      </w:r>
      <w:r w:rsidR="00C9665A" w:rsidRPr="00DC62FA">
        <w:rPr>
          <w:rFonts w:ascii="Verdana" w:hAnsi="Verdana" w:cs="Poppins"/>
          <w:noProof/>
          <w:color w:val="000000" w:themeColor="text1"/>
        </w:rPr>
        <w:t xml:space="preserve"> (</w:t>
      </w:r>
      <w:r w:rsidR="00AA70DA" w:rsidRPr="00DC62FA">
        <w:rPr>
          <w:rFonts w:ascii="Verdana" w:hAnsi="Verdana" w:cs="Poppins"/>
          <w:noProof/>
          <w:color w:val="000000" w:themeColor="text1"/>
        </w:rPr>
        <w:t>p. e</w:t>
      </w:r>
      <w:r w:rsidR="00C9665A" w:rsidRPr="00DC62FA">
        <w:rPr>
          <w:rFonts w:ascii="Verdana" w:hAnsi="Verdana" w:cs="Poppins"/>
          <w:noProof/>
          <w:color w:val="000000" w:themeColor="text1"/>
        </w:rPr>
        <w:t>x</w:t>
      </w:r>
      <w:r w:rsidR="00AA70DA" w:rsidRPr="00DC62FA">
        <w:rPr>
          <w:rFonts w:ascii="Verdana" w:hAnsi="Verdana" w:cs="Poppins"/>
          <w:noProof/>
          <w:color w:val="000000" w:themeColor="text1"/>
        </w:rPr>
        <w:t>.,</w:t>
      </w:r>
      <w:r w:rsidR="00C9665A" w:rsidRPr="00DC62FA">
        <w:rPr>
          <w:rFonts w:ascii="Verdana" w:hAnsi="Verdana" w:cs="Poppins"/>
          <w:noProof/>
          <w:color w:val="000000" w:themeColor="text1"/>
        </w:rPr>
        <w:t xml:space="preserve"> esteja dentro dela com cd fronts5a3)</w:t>
      </w:r>
      <w:r w:rsidR="00AA70DA" w:rsidRPr="00DC62FA">
        <w:rPr>
          <w:rFonts w:ascii="Verdana" w:hAnsi="Verdana" w:cs="Poppins"/>
          <w:noProof/>
          <w:color w:val="000000" w:themeColor="text1"/>
        </w:rPr>
        <w:t>.</w:t>
      </w:r>
    </w:p>
    <w:p w14:paraId="5528A123" w14:textId="77777777" w:rsidR="002A1D65" w:rsidRPr="00DC62FA" w:rsidRDefault="002A1D65" w:rsidP="002A1D65">
      <w:pPr>
        <w:numPr>
          <w:ilvl w:val="1"/>
          <w:numId w:val="30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Execute o comando a seguir para instalar o React Router Dom, que é a biblioteca que vamos usar para implementar o roteamento:</w:t>
      </w:r>
    </w:p>
    <w:p w14:paraId="70A22A24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>npm install react-router-dom</w:t>
      </w:r>
    </w:p>
    <w:p w14:paraId="48E8F455" w14:textId="41FA033E" w:rsidR="00AD7F37" w:rsidRPr="00DC62FA" w:rsidRDefault="00FF272D" w:rsidP="00AD7F37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Quando o processo </w:t>
      </w:r>
      <w:r w:rsidR="00AA70DA" w:rsidRPr="00DC62FA">
        <w:rPr>
          <w:rFonts w:ascii="Verdana" w:hAnsi="Verdana" w:cs="Poppins"/>
          <w:noProof/>
          <w:color w:val="000000" w:themeColor="text1"/>
        </w:rPr>
        <w:t>estiver concluído</w:t>
      </w:r>
      <w:r w:rsidRPr="00DC62FA">
        <w:rPr>
          <w:rFonts w:ascii="Verdana" w:hAnsi="Verdana" w:cs="Poppins"/>
          <w:noProof/>
          <w:color w:val="000000" w:themeColor="text1"/>
        </w:rPr>
        <w:t>, dê um cd para dentro da pasta  e execute o comando npm start</w:t>
      </w:r>
      <w:r w:rsidR="00AA70DA" w:rsidRPr="00DC62FA">
        <w:rPr>
          <w:rFonts w:ascii="Verdana" w:hAnsi="Verdana" w:cs="Poppins"/>
          <w:noProof/>
          <w:color w:val="000000" w:themeColor="text1"/>
        </w:rPr>
        <w:t>. C</w:t>
      </w:r>
      <w:r w:rsidRPr="00DC62FA">
        <w:rPr>
          <w:rFonts w:ascii="Verdana" w:hAnsi="Verdana" w:cs="Poppins"/>
          <w:noProof/>
          <w:color w:val="000000" w:themeColor="text1"/>
        </w:rPr>
        <w:t>lique em permitir e uma página do React</w:t>
      </w:r>
      <w:r w:rsidR="00AA70DA" w:rsidRPr="00DC62FA">
        <w:rPr>
          <w:rFonts w:ascii="Verdana" w:hAnsi="Verdana" w:cs="Poppins"/>
          <w:noProof/>
          <w:color w:val="000000" w:themeColor="text1"/>
        </w:rPr>
        <w:t xml:space="preserve"> se abrirá. Ela será </w:t>
      </w:r>
      <w:r w:rsidRPr="00DC62FA">
        <w:rPr>
          <w:rFonts w:ascii="Verdana" w:hAnsi="Verdana" w:cs="Poppins"/>
          <w:noProof/>
          <w:color w:val="000000" w:themeColor="text1"/>
        </w:rPr>
        <w:t>semelhante a:</w:t>
      </w:r>
    </w:p>
    <w:p w14:paraId="16F0C606" w14:textId="4B61C4AD" w:rsidR="00FF272D" w:rsidRPr="00DC62FA" w:rsidRDefault="00FF272D" w:rsidP="00541E20">
      <w:pPr>
        <w:spacing w:line="276" w:lineRule="auto"/>
        <w:jc w:val="center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</w:rPr>
        <w:drawing>
          <wp:inline distT="0" distB="0" distL="0" distR="0" wp14:anchorId="00C2F141" wp14:editId="29A98E1F">
            <wp:extent cx="2976562" cy="1663053"/>
            <wp:effectExtent l="0" t="0" r="0" b="0"/>
            <wp:docPr id="777548392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48392" name="Imagem 1" descr="Tela de computador com texto preto sobre fundo branco&#10;&#10;Descrição gerada automaticamente"/>
                    <pic:cNvPicPr/>
                  </pic:nvPicPr>
                  <pic:blipFill rotWithShape="1">
                    <a:blip r:embed="rId10"/>
                    <a:srcRect t="3361" b="7238"/>
                    <a:stretch/>
                  </pic:blipFill>
                  <pic:spPr bwMode="auto">
                    <a:xfrm>
                      <a:off x="0" y="0"/>
                      <a:ext cx="2985267" cy="1667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CC0FC" w14:textId="21B2170A" w:rsidR="00140F62" w:rsidRPr="00DC62FA" w:rsidRDefault="4311EFEE" w:rsidP="00541E20">
      <w:pPr>
        <w:spacing w:line="276" w:lineRule="auto"/>
        <w:jc w:val="center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Reprodução -</w:t>
      </w:r>
      <w:r w:rsidR="5B7A78D8" w:rsidRPr="00DC62FA">
        <w:rPr>
          <w:rFonts w:ascii="Verdana" w:hAnsi="Verdana" w:cs="Poppins"/>
          <w:noProof/>
          <w:color w:val="000000" w:themeColor="text1"/>
        </w:rPr>
        <w:t xml:space="preserve"> NEVES; S</w:t>
      </w:r>
      <w:r w:rsidR="34935AE6" w:rsidRPr="00DC62FA">
        <w:rPr>
          <w:rFonts w:ascii="Verdana" w:hAnsi="Verdana" w:cs="Poppins"/>
          <w:noProof/>
          <w:color w:val="000000" w:themeColor="text1"/>
        </w:rPr>
        <w:t>ILVEIRA</w:t>
      </w:r>
      <w:r w:rsidR="5B7A78D8" w:rsidRPr="00DC62FA">
        <w:rPr>
          <w:rFonts w:ascii="Verdana" w:hAnsi="Verdana" w:cs="Poppins"/>
          <w:noProof/>
          <w:color w:val="000000" w:themeColor="text1"/>
        </w:rPr>
        <w:t>, [s.d.].</w:t>
      </w:r>
      <w:r w:rsidR="3F79F258" w:rsidRPr="00DC62FA">
        <w:rPr>
          <w:rFonts w:ascii="Verdana" w:hAnsi="Verdana" w:cs="Poppins"/>
          <w:noProof/>
          <w:color w:val="000000" w:themeColor="text1"/>
        </w:rPr>
        <w:t xml:space="preserve"> Disponível em: </w:t>
      </w:r>
      <w:hyperlink r:id="rId11">
        <w:r w:rsidR="3F79F258" w:rsidRPr="00DC62FA">
          <w:rPr>
            <w:rStyle w:val="Hyperlink"/>
            <w:rFonts w:ascii="Verdana" w:hAnsi="Verdana" w:cs="Poppins"/>
            <w:noProof/>
          </w:rPr>
          <w:t>https://www.alura.com.br/conteudo/react-desenvolvendo-javascript</w:t>
        </w:r>
      </w:hyperlink>
      <w:r w:rsidR="3F79F258" w:rsidRPr="00DC62FA">
        <w:rPr>
          <w:rFonts w:ascii="Verdana" w:hAnsi="Verdana" w:cs="Poppins"/>
          <w:noProof/>
          <w:color w:val="000000" w:themeColor="text1"/>
        </w:rPr>
        <w:t>. Acesso em: 21 out. 2024.</w:t>
      </w:r>
    </w:p>
    <w:p w14:paraId="1837AACE" w14:textId="58188671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Passo 2: </w:t>
      </w:r>
      <w:r w:rsidR="00AA70DA" w:rsidRPr="00DC62FA">
        <w:rPr>
          <w:rFonts w:ascii="Verdana" w:hAnsi="Verdana" w:cs="Poppins"/>
          <w:noProof/>
          <w:color w:val="000000" w:themeColor="text1"/>
        </w:rPr>
        <w:t>c</w:t>
      </w:r>
      <w:r w:rsidRPr="00DC62FA">
        <w:rPr>
          <w:rFonts w:ascii="Verdana" w:hAnsi="Verdana" w:cs="Poppins"/>
          <w:noProof/>
          <w:color w:val="000000" w:themeColor="text1"/>
        </w:rPr>
        <w:t xml:space="preserve">riação das </w:t>
      </w:r>
      <w:r w:rsidR="00AA70DA" w:rsidRPr="00DC62FA">
        <w:rPr>
          <w:rFonts w:ascii="Verdana" w:hAnsi="Verdana" w:cs="Poppins"/>
          <w:noProof/>
          <w:color w:val="000000" w:themeColor="text1"/>
        </w:rPr>
        <w:t>p</w:t>
      </w:r>
      <w:r w:rsidRPr="00DC62FA">
        <w:rPr>
          <w:rFonts w:ascii="Verdana" w:hAnsi="Verdana" w:cs="Poppins"/>
          <w:noProof/>
          <w:color w:val="000000" w:themeColor="text1"/>
        </w:rPr>
        <w:t>áginas</w:t>
      </w:r>
    </w:p>
    <w:p w14:paraId="2AA060E7" w14:textId="224FC9F3" w:rsidR="002A1D65" w:rsidRPr="00DC62FA" w:rsidRDefault="002A1D65" w:rsidP="00C9665A">
      <w:pPr>
        <w:spacing w:line="276" w:lineRule="auto"/>
        <w:ind w:left="720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Criação dos </w:t>
      </w:r>
      <w:r w:rsidR="00AA70DA" w:rsidRPr="00DC62FA">
        <w:rPr>
          <w:rFonts w:ascii="Verdana" w:hAnsi="Verdana" w:cs="Poppins"/>
          <w:noProof/>
          <w:color w:val="000000" w:themeColor="text1"/>
        </w:rPr>
        <w:t>c</w:t>
      </w:r>
      <w:r w:rsidRPr="00DC62FA">
        <w:rPr>
          <w:rFonts w:ascii="Verdana" w:hAnsi="Verdana" w:cs="Poppins"/>
          <w:noProof/>
          <w:color w:val="000000" w:themeColor="text1"/>
        </w:rPr>
        <w:t xml:space="preserve">omponentes de </w:t>
      </w:r>
      <w:r w:rsidR="00AA70DA" w:rsidRPr="00DC62FA">
        <w:rPr>
          <w:rFonts w:ascii="Verdana" w:hAnsi="Verdana" w:cs="Poppins"/>
          <w:noProof/>
          <w:color w:val="000000" w:themeColor="text1"/>
        </w:rPr>
        <w:t>p</w:t>
      </w:r>
      <w:r w:rsidRPr="00DC62FA">
        <w:rPr>
          <w:rFonts w:ascii="Verdana" w:hAnsi="Verdana" w:cs="Poppins"/>
          <w:noProof/>
          <w:color w:val="000000" w:themeColor="text1"/>
        </w:rPr>
        <w:t>ágina:</w:t>
      </w:r>
    </w:p>
    <w:p w14:paraId="65B23D01" w14:textId="461C484A" w:rsidR="002A1D65" w:rsidRPr="00DC62FA" w:rsidRDefault="002A1D65" w:rsidP="002A1D65">
      <w:pPr>
        <w:numPr>
          <w:ilvl w:val="1"/>
          <w:numId w:val="31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Na pasta src do seu projeto, crie uma nova pasta chamada pages.</w:t>
      </w:r>
    </w:p>
    <w:p w14:paraId="01DB4D52" w14:textId="0C6428C6" w:rsidR="002A1D65" w:rsidRPr="00DC62FA" w:rsidRDefault="002A1D65" w:rsidP="002A1D65">
      <w:pPr>
        <w:numPr>
          <w:ilvl w:val="1"/>
          <w:numId w:val="31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Dentro da pasta pages</w:t>
      </w:r>
      <w:r w:rsidR="00F40B7C" w:rsidRPr="00DC62FA">
        <w:rPr>
          <w:rFonts w:ascii="Verdana" w:hAnsi="Verdana" w:cs="Poppins"/>
          <w:noProof/>
          <w:color w:val="000000" w:themeColor="text1"/>
        </w:rPr>
        <w:t xml:space="preserve"> (cd pages)</w:t>
      </w:r>
      <w:r w:rsidRPr="00DC62FA">
        <w:rPr>
          <w:rFonts w:ascii="Verdana" w:hAnsi="Verdana" w:cs="Poppins"/>
          <w:noProof/>
          <w:color w:val="000000" w:themeColor="text1"/>
        </w:rPr>
        <w:t>, crie quatro arquivos JavaScript:</w:t>
      </w:r>
    </w:p>
    <w:p w14:paraId="5532033A" w14:textId="77777777" w:rsidR="002A1D65" w:rsidRPr="00DC62FA" w:rsidRDefault="002A1D65" w:rsidP="002A1D65">
      <w:pPr>
        <w:numPr>
          <w:ilvl w:val="2"/>
          <w:numId w:val="31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Dashboard.js</w:t>
      </w:r>
    </w:p>
    <w:p w14:paraId="7AB2AA00" w14:textId="77777777" w:rsidR="002A1D65" w:rsidRPr="00DC62FA" w:rsidRDefault="002A1D65" w:rsidP="002A1D65">
      <w:pPr>
        <w:numPr>
          <w:ilvl w:val="2"/>
          <w:numId w:val="31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Relatorios.js</w:t>
      </w:r>
    </w:p>
    <w:p w14:paraId="3330C25A" w14:textId="77777777" w:rsidR="002A1D65" w:rsidRPr="00DC62FA" w:rsidRDefault="002A1D65" w:rsidP="002A1D65">
      <w:pPr>
        <w:numPr>
          <w:ilvl w:val="2"/>
          <w:numId w:val="31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Configuracoes.js</w:t>
      </w:r>
    </w:p>
    <w:p w14:paraId="709CD660" w14:textId="77777777" w:rsidR="002A1D65" w:rsidRPr="00DC62FA" w:rsidRDefault="002A1D65" w:rsidP="002A1D65">
      <w:pPr>
        <w:numPr>
          <w:ilvl w:val="2"/>
          <w:numId w:val="31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Suporte.js</w:t>
      </w:r>
    </w:p>
    <w:p w14:paraId="4BD91F5B" w14:textId="77777777" w:rsidR="002A1D65" w:rsidRPr="00DC62FA" w:rsidRDefault="002A1D65" w:rsidP="002A1D65">
      <w:pPr>
        <w:numPr>
          <w:ilvl w:val="1"/>
          <w:numId w:val="31"/>
        </w:num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Em cada arquivo, crie um componente funcional básico que retorna um &lt;h1&gt; com o nome da página. Por exemplo, no arquivo</w:t>
      </w:r>
      <w:r w:rsidRPr="00DC62FA">
        <w:rPr>
          <w:rFonts w:ascii="Verdana" w:hAnsi="Verdana" w:cs="Poppins"/>
          <w:b/>
          <w:bCs/>
          <w:noProof/>
          <w:color w:val="000000" w:themeColor="text1"/>
        </w:rPr>
        <w:t xml:space="preserve"> Dashboard.js:</w:t>
      </w:r>
    </w:p>
    <w:p w14:paraId="4B2C26BD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</w:p>
    <w:p w14:paraId="5AE34C53" w14:textId="5D1D615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>import React from 'react';</w:t>
      </w:r>
    </w:p>
    <w:p w14:paraId="5CF4028A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</w:p>
    <w:p w14:paraId="181241AD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>function Dashboard() {</w:t>
      </w:r>
    </w:p>
    <w:p w14:paraId="0F6E3FA6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 xml:space="preserve">  return &lt;h1&gt;Dashboard&lt;/h1&gt;;</w:t>
      </w:r>
    </w:p>
    <w:p w14:paraId="138C86D1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>}</w:t>
      </w:r>
    </w:p>
    <w:p w14:paraId="111CCCA8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</w:p>
    <w:p w14:paraId="18E3FC82" w14:textId="77777777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>export default Dashboard;</w:t>
      </w:r>
    </w:p>
    <w:p w14:paraId="7D5AD8E5" w14:textId="345282BC" w:rsidR="002A1D65" w:rsidRPr="00DC62FA" w:rsidRDefault="002A1D65" w:rsidP="002A1D65">
      <w:pPr>
        <w:numPr>
          <w:ilvl w:val="1"/>
          <w:numId w:val="31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Repita essa estrutura para os outros três componentes.</w:t>
      </w:r>
    </w:p>
    <w:p w14:paraId="213FC8F2" w14:textId="16B7C803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lastRenderedPageBreak/>
        <w:t xml:space="preserve">Passo 3: </w:t>
      </w:r>
      <w:r w:rsidR="00AA70DA" w:rsidRPr="00DC62FA">
        <w:rPr>
          <w:rFonts w:ascii="Verdana" w:hAnsi="Verdana" w:cs="Poppins"/>
          <w:noProof/>
          <w:color w:val="000000" w:themeColor="text1"/>
        </w:rPr>
        <w:t>c</w:t>
      </w:r>
      <w:r w:rsidRPr="00DC62FA">
        <w:rPr>
          <w:rFonts w:ascii="Verdana" w:hAnsi="Verdana" w:cs="Poppins"/>
          <w:noProof/>
          <w:color w:val="000000" w:themeColor="text1"/>
        </w:rPr>
        <w:t xml:space="preserve">onfiguração do </w:t>
      </w:r>
      <w:r w:rsidR="00AA70DA" w:rsidRPr="00DC62FA">
        <w:rPr>
          <w:rFonts w:ascii="Verdana" w:hAnsi="Verdana" w:cs="Poppins"/>
          <w:noProof/>
          <w:color w:val="000000" w:themeColor="text1"/>
        </w:rPr>
        <w:t>r</w:t>
      </w:r>
      <w:r w:rsidRPr="00DC62FA">
        <w:rPr>
          <w:rFonts w:ascii="Verdana" w:hAnsi="Verdana" w:cs="Poppins"/>
          <w:noProof/>
          <w:color w:val="000000" w:themeColor="text1"/>
        </w:rPr>
        <w:t>oteamento</w:t>
      </w:r>
    </w:p>
    <w:p w14:paraId="270CBA37" w14:textId="1ED4EA1C" w:rsidR="002A1D65" w:rsidRPr="00DC62FA" w:rsidRDefault="002A1D65" w:rsidP="002A1D65">
      <w:pPr>
        <w:numPr>
          <w:ilvl w:val="0"/>
          <w:numId w:val="32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Configuração </w:t>
      </w:r>
      <w:r w:rsidR="00AA70DA" w:rsidRPr="00DC62FA">
        <w:rPr>
          <w:rFonts w:ascii="Verdana" w:hAnsi="Verdana" w:cs="Poppins"/>
          <w:noProof/>
          <w:color w:val="000000" w:themeColor="text1"/>
        </w:rPr>
        <w:t>b</w:t>
      </w:r>
      <w:r w:rsidRPr="00DC62FA">
        <w:rPr>
          <w:rFonts w:ascii="Verdana" w:hAnsi="Verdana" w:cs="Poppins"/>
          <w:noProof/>
          <w:color w:val="000000" w:themeColor="text1"/>
        </w:rPr>
        <w:t xml:space="preserve">ásica do </w:t>
      </w:r>
      <w:r w:rsidR="00AA70DA" w:rsidRPr="00DC62FA">
        <w:rPr>
          <w:rFonts w:ascii="Verdana" w:hAnsi="Verdana" w:cs="Poppins"/>
          <w:noProof/>
          <w:color w:val="000000" w:themeColor="text1"/>
        </w:rPr>
        <w:t>r</w:t>
      </w:r>
      <w:r w:rsidRPr="00DC62FA">
        <w:rPr>
          <w:rFonts w:ascii="Verdana" w:hAnsi="Verdana" w:cs="Poppins"/>
          <w:noProof/>
          <w:color w:val="000000" w:themeColor="text1"/>
        </w:rPr>
        <w:t>oteamento:</w:t>
      </w:r>
    </w:p>
    <w:p w14:paraId="2E50A2B4" w14:textId="77777777" w:rsidR="002A1D65" w:rsidRPr="00DC62FA" w:rsidRDefault="002A1D65" w:rsidP="002A1D65">
      <w:pPr>
        <w:numPr>
          <w:ilvl w:val="1"/>
          <w:numId w:val="32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Abra o arquivo App.js ou index.js (geralmente, o roteamento é configurado em App.js).</w:t>
      </w:r>
    </w:p>
    <w:p w14:paraId="667E9B3F" w14:textId="77777777" w:rsidR="002A1D65" w:rsidRPr="00DC62FA" w:rsidRDefault="002A1D65" w:rsidP="002A1D65">
      <w:pPr>
        <w:numPr>
          <w:ilvl w:val="1"/>
          <w:numId w:val="32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Importe os módulos necessários do React Router:</w:t>
      </w:r>
    </w:p>
    <w:p w14:paraId="0D96EF33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</w:p>
    <w:p w14:paraId="42128517" w14:textId="77D6FC38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>import { BrowserRouter as Router, Routes, Route, Link } from 'react-router-dom';</w:t>
      </w:r>
    </w:p>
    <w:p w14:paraId="647234A2" w14:textId="6832A19E" w:rsidR="002A1D65" w:rsidRPr="00DC62FA" w:rsidRDefault="002A1D65" w:rsidP="002A1D65">
      <w:pPr>
        <w:numPr>
          <w:ilvl w:val="1"/>
          <w:numId w:val="32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Envolva o conteúdo do App.js com o componente &lt;Router&gt;. Isso permitirá que o React Router gerencie o histórico de navegação da aplicação:</w:t>
      </w:r>
    </w:p>
    <w:p w14:paraId="37973511" w14:textId="7E21A00E" w:rsidR="006A7C38" w:rsidRPr="00DC62FA" w:rsidRDefault="006A7C38" w:rsidP="006A7C38">
      <w:pPr>
        <w:spacing w:line="276" w:lineRule="auto"/>
        <w:ind w:left="1080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Substitua a function App que já existe por:</w:t>
      </w:r>
    </w:p>
    <w:p w14:paraId="0B977AB4" w14:textId="72633EEE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>function App() {</w:t>
      </w:r>
    </w:p>
    <w:p w14:paraId="4D4B0F0D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return (</w:t>
      </w:r>
    </w:p>
    <w:p w14:paraId="538D4063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&lt;Router&gt;</w:t>
      </w:r>
    </w:p>
    <w:p w14:paraId="6CEBE78F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&lt;div&gt;</w:t>
      </w:r>
    </w:p>
    <w:p w14:paraId="311F51BC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</w:t>
      </w:r>
      <w:r w:rsidRPr="00DC62FA">
        <w:rPr>
          <w:rFonts w:ascii="Verdana" w:hAnsi="Verdana" w:cs="Poppins"/>
          <w:b/>
          <w:bCs/>
          <w:noProof/>
          <w:color w:val="000000" w:themeColor="text1"/>
        </w:rPr>
        <w:t>{/* Adicionaremos as rotas e a navegação aqui */}</w:t>
      </w:r>
    </w:p>
    <w:p w14:paraId="198F6BA5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 xml:space="preserve">      </w:t>
      </w: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>&lt;/div&gt;</w:t>
      </w:r>
    </w:p>
    <w:p w14:paraId="2E216452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&lt;/Router&gt;</w:t>
      </w:r>
    </w:p>
    <w:p w14:paraId="52126D4A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);</w:t>
      </w:r>
    </w:p>
    <w:p w14:paraId="27F77F02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>}</w:t>
      </w:r>
    </w:p>
    <w:p w14:paraId="5CD0425F" w14:textId="77777777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>export default App;</w:t>
      </w:r>
    </w:p>
    <w:p w14:paraId="3C8F1DC3" w14:textId="6925F848" w:rsidR="002A1D65" w:rsidRPr="00DC62FA" w:rsidRDefault="002A1D65" w:rsidP="002A1D65">
      <w:pPr>
        <w:numPr>
          <w:ilvl w:val="0"/>
          <w:numId w:val="32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Definição das </w:t>
      </w:r>
      <w:r w:rsidR="00AA70DA" w:rsidRPr="00DC62FA">
        <w:rPr>
          <w:rFonts w:ascii="Verdana" w:hAnsi="Verdana" w:cs="Poppins"/>
          <w:noProof/>
          <w:color w:val="000000" w:themeColor="text1"/>
        </w:rPr>
        <w:t>r</w:t>
      </w:r>
      <w:r w:rsidRPr="00DC62FA">
        <w:rPr>
          <w:rFonts w:ascii="Verdana" w:hAnsi="Verdana" w:cs="Poppins"/>
          <w:noProof/>
          <w:color w:val="000000" w:themeColor="text1"/>
        </w:rPr>
        <w:t>otas:</w:t>
      </w:r>
    </w:p>
    <w:p w14:paraId="5975A737" w14:textId="70B2C043" w:rsidR="002A1D65" w:rsidRPr="00DC62FA" w:rsidRDefault="002A1D65" w:rsidP="002A1D65">
      <w:pPr>
        <w:numPr>
          <w:ilvl w:val="1"/>
          <w:numId w:val="32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Dentro do componente &lt;Router&gt;, defina as rotas utilizando &lt;Routes&gt; e &lt;Route&gt;. Cada rota deve mapear uma URL específica a um dos componentes de página que você criou</w:t>
      </w:r>
      <w:r w:rsidR="00AA70DA" w:rsidRPr="00DC62FA">
        <w:rPr>
          <w:rFonts w:ascii="Verdana" w:hAnsi="Verdana" w:cs="Poppins"/>
          <w:noProof/>
          <w:color w:val="000000" w:themeColor="text1"/>
        </w:rPr>
        <w:t>. L</w:t>
      </w:r>
      <w:r w:rsidR="00AD0B1C" w:rsidRPr="00DC62FA">
        <w:rPr>
          <w:rFonts w:ascii="Verdana" w:hAnsi="Verdana" w:cs="Poppins"/>
          <w:noProof/>
          <w:color w:val="000000" w:themeColor="text1"/>
        </w:rPr>
        <w:t>ogo</w:t>
      </w:r>
      <w:r w:rsidR="00AA70DA" w:rsidRPr="00DC62FA">
        <w:rPr>
          <w:rFonts w:ascii="Verdana" w:hAnsi="Verdana" w:cs="Poppins"/>
          <w:noProof/>
          <w:color w:val="000000" w:themeColor="text1"/>
        </w:rPr>
        <w:t>,</w:t>
      </w:r>
      <w:r w:rsidR="00AD0B1C" w:rsidRPr="00DC62FA">
        <w:rPr>
          <w:rFonts w:ascii="Verdana" w:hAnsi="Verdana" w:cs="Poppins"/>
          <w:noProof/>
          <w:color w:val="000000" w:themeColor="text1"/>
        </w:rPr>
        <w:t xml:space="preserve"> a função vai ficar assim</w:t>
      </w:r>
      <w:r w:rsidRPr="00DC62FA">
        <w:rPr>
          <w:rFonts w:ascii="Verdana" w:hAnsi="Verdana" w:cs="Poppins"/>
          <w:noProof/>
          <w:color w:val="000000" w:themeColor="text1"/>
        </w:rPr>
        <w:t>:</w:t>
      </w:r>
    </w:p>
    <w:p w14:paraId="6071661F" w14:textId="45799A59" w:rsidR="00B353B5" w:rsidRPr="00DC62FA" w:rsidRDefault="00B353B5" w:rsidP="00B353B5">
      <w:pPr>
        <w:pStyle w:val="PargrafodaLista"/>
        <w:shd w:val="clear" w:color="auto" w:fill="000000"/>
        <w:spacing w:line="285" w:lineRule="atLeast"/>
        <w:rPr>
          <w:rFonts w:ascii="Verdana" w:hAnsi="Verdana" w:cs="Poppins"/>
          <w:color w:val="FFFFFF"/>
          <w:sz w:val="21"/>
          <w:szCs w:val="21"/>
          <w:lang w:val="en-US"/>
        </w:rPr>
      </w:pPr>
      <w:r w:rsidRPr="00DC62FA">
        <w:rPr>
          <w:rFonts w:ascii="Verdana" w:hAnsi="Verdana" w:cs="Poppins"/>
          <w:color w:val="C586C0"/>
          <w:sz w:val="21"/>
          <w:szCs w:val="21"/>
          <w:lang w:val="en-US"/>
        </w:rPr>
        <w:t>import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r w:rsidRPr="00DC62FA">
        <w:rPr>
          <w:rFonts w:ascii="Verdana" w:hAnsi="Verdana" w:cs="Poppins"/>
          <w:color w:val="9CDCFE"/>
          <w:sz w:val="21"/>
          <w:szCs w:val="21"/>
          <w:lang w:val="en-US"/>
        </w:rPr>
        <w:t>Dashboard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r w:rsidRPr="00DC62FA">
        <w:rPr>
          <w:rFonts w:ascii="Verdana" w:hAnsi="Verdana" w:cs="Poppins"/>
          <w:color w:val="C586C0"/>
          <w:sz w:val="21"/>
          <w:szCs w:val="21"/>
          <w:lang w:val="en-US"/>
        </w:rPr>
        <w:t>from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proofErr w:type="gramStart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'./</w:t>
      </w:r>
      <w:proofErr w:type="gramEnd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pages/Dashboard</w:t>
      </w:r>
      <w:proofErr w:type="gramStart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'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>;</w:t>
      </w:r>
      <w:proofErr w:type="gramEnd"/>
    </w:p>
    <w:p w14:paraId="7967AF7D" w14:textId="0F61697B" w:rsidR="00B353B5" w:rsidRPr="00DC62FA" w:rsidRDefault="00B353B5" w:rsidP="00B353B5">
      <w:pPr>
        <w:pStyle w:val="PargrafodaLista"/>
        <w:shd w:val="clear" w:color="auto" w:fill="000000"/>
        <w:spacing w:line="285" w:lineRule="atLeast"/>
        <w:rPr>
          <w:rFonts w:ascii="Verdana" w:hAnsi="Verdana" w:cs="Poppins"/>
          <w:color w:val="FFFFFF"/>
          <w:sz w:val="21"/>
          <w:szCs w:val="21"/>
          <w:lang w:val="en-US"/>
        </w:rPr>
      </w:pPr>
      <w:r w:rsidRPr="00DC62FA">
        <w:rPr>
          <w:rFonts w:ascii="Verdana" w:hAnsi="Verdana" w:cs="Poppins"/>
          <w:color w:val="C586C0"/>
          <w:sz w:val="21"/>
          <w:szCs w:val="21"/>
          <w:lang w:val="en-US"/>
        </w:rPr>
        <w:t>import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proofErr w:type="spellStart"/>
      <w:r w:rsidRPr="00DC62FA">
        <w:rPr>
          <w:rFonts w:ascii="Verdana" w:hAnsi="Verdana" w:cs="Poppins"/>
          <w:color w:val="9CDCFE"/>
          <w:sz w:val="21"/>
          <w:szCs w:val="21"/>
          <w:lang w:val="en-US"/>
        </w:rPr>
        <w:t>Relatorios</w:t>
      </w:r>
      <w:proofErr w:type="spellEnd"/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r w:rsidRPr="00DC62FA">
        <w:rPr>
          <w:rFonts w:ascii="Verdana" w:hAnsi="Verdana" w:cs="Poppins"/>
          <w:color w:val="C586C0"/>
          <w:sz w:val="21"/>
          <w:szCs w:val="21"/>
          <w:lang w:val="en-US"/>
        </w:rPr>
        <w:t>from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proofErr w:type="gramStart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'./</w:t>
      </w:r>
      <w:proofErr w:type="gramEnd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pages/</w:t>
      </w:r>
      <w:proofErr w:type="spellStart"/>
      <w:proofErr w:type="gramStart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Relatorios</w:t>
      </w:r>
      <w:proofErr w:type="spellEnd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'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>;</w:t>
      </w:r>
      <w:proofErr w:type="gramEnd"/>
    </w:p>
    <w:p w14:paraId="19C454C2" w14:textId="68692D55" w:rsidR="00B353B5" w:rsidRPr="00DC62FA" w:rsidRDefault="00B353B5" w:rsidP="00B353B5">
      <w:pPr>
        <w:pStyle w:val="PargrafodaLista"/>
        <w:shd w:val="clear" w:color="auto" w:fill="000000"/>
        <w:spacing w:line="285" w:lineRule="atLeast"/>
        <w:rPr>
          <w:rFonts w:ascii="Verdana" w:hAnsi="Verdana" w:cs="Poppins"/>
          <w:color w:val="FFFFFF"/>
          <w:sz w:val="21"/>
          <w:szCs w:val="21"/>
          <w:lang w:val="en-US"/>
        </w:rPr>
      </w:pPr>
      <w:r w:rsidRPr="00DC62FA">
        <w:rPr>
          <w:rFonts w:ascii="Verdana" w:hAnsi="Verdana" w:cs="Poppins"/>
          <w:color w:val="C586C0"/>
          <w:sz w:val="21"/>
          <w:szCs w:val="21"/>
          <w:lang w:val="en-US"/>
        </w:rPr>
        <w:t>import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proofErr w:type="spellStart"/>
      <w:r w:rsidRPr="00DC62FA">
        <w:rPr>
          <w:rFonts w:ascii="Verdana" w:hAnsi="Verdana" w:cs="Poppins"/>
          <w:color w:val="9CDCFE"/>
          <w:sz w:val="21"/>
          <w:szCs w:val="21"/>
          <w:lang w:val="en-US"/>
        </w:rPr>
        <w:t>Configuracoes</w:t>
      </w:r>
      <w:proofErr w:type="spellEnd"/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r w:rsidRPr="00DC62FA">
        <w:rPr>
          <w:rFonts w:ascii="Verdana" w:hAnsi="Verdana" w:cs="Poppins"/>
          <w:color w:val="C586C0"/>
          <w:sz w:val="21"/>
          <w:szCs w:val="21"/>
          <w:lang w:val="en-US"/>
        </w:rPr>
        <w:t>from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proofErr w:type="gramStart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'./</w:t>
      </w:r>
      <w:proofErr w:type="gramEnd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pages/</w:t>
      </w:r>
      <w:proofErr w:type="spellStart"/>
      <w:proofErr w:type="gramStart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Configuracoes</w:t>
      </w:r>
      <w:proofErr w:type="spellEnd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'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>;</w:t>
      </w:r>
      <w:proofErr w:type="gramEnd"/>
    </w:p>
    <w:p w14:paraId="1BF4642E" w14:textId="77E924F2" w:rsidR="00B353B5" w:rsidRPr="00DC62FA" w:rsidRDefault="00B353B5" w:rsidP="00B353B5">
      <w:pPr>
        <w:pStyle w:val="PargrafodaLista"/>
        <w:shd w:val="clear" w:color="auto" w:fill="000000"/>
        <w:spacing w:line="285" w:lineRule="atLeast"/>
        <w:rPr>
          <w:rFonts w:ascii="Verdana" w:hAnsi="Verdana" w:cs="Poppins"/>
          <w:color w:val="FFFFFF"/>
          <w:sz w:val="21"/>
          <w:szCs w:val="21"/>
          <w:lang w:val="en-US"/>
        </w:rPr>
      </w:pPr>
      <w:r w:rsidRPr="00DC62FA">
        <w:rPr>
          <w:rFonts w:ascii="Verdana" w:hAnsi="Verdana" w:cs="Poppins"/>
          <w:color w:val="C586C0"/>
          <w:sz w:val="21"/>
          <w:szCs w:val="21"/>
          <w:lang w:val="en-US"/>
        </w:rPr>
        <w:t>import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proofErr w:type="spellStart"/>
      <w:r w:rsidRPr="00DC62FA">
        <w:rPr>
          <w:rFonts w:ascii="Verdana" w:hAnsi="Verdana" w:cs="Poppins"/>
          <w:color w:val="9CDCFE"/>
          <w:sz w:val="21"/>
          <w:szCs w:val="21"/>
          <w:lang w:val="en-US"/>
        </w:rPr>
        <w:t>Suporte</w:t>
      </w:r>
      <w:proofErr w:type="spellEnd"/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r w:rsidRPr="00DC62FA">
        <w:rPr>
          <w:rFonts w:ascii="Verdana" w:hAnsi="Verdana" w:cs="Poppins"/>
          <w:color w:val="C586C0"/>
          <w:sz w:val="21"/>
          <w:szCs w:val="21"/>
          <w:lang w:val="en-US"/>
        </w:rPr>
        <w:t>from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 xml:space="preserve"> </w:t>
      </w:r>
      <w:proofErr w:type="gramStart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'./</w:t>
      </w:r>
      <w:proofErr w:type="gramEnd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pages/</w:t>
      </w:r>
      <w:proofErr w:type="spellStart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Suporte</w:t>
      </w:r>
      <w:proofErr w:type="spellEnd"/>
      <w:proofErr w:type="gramStart"/>
      <w:r w:rsidRPr="00DC62FA">
        <w:rPr>
          <w:rFonts w:ascii="Verdana" w:hAnsi="Verdana" w:cs="Poppins"/>
          <w:color w:val="CE9178"/>
          <w:sz w:val="21"/>
          <w:szCs w:val="21"/>
          <w:lang w:val="en-US"/>
        </w:rPr>
        <w:t>'</w:t>
      </w:r>
      <w:r w:rsidRPr="00DC62FA">
        <w:rPr>
          <w:rFonts w:ascii="Verdana" w:hAnsi="Verdana" w:cs="Poppins"/>
          <w:color w:val="FFFFFF"/>
          <w:sz w:val="21"/>
          <w:szCs w:val="21"/>
          <w:lang w:val="en-US"/>
        </w:rPr>
        <w:t>;</w:t>
      </w:r>
      <w:proofErr w:type="gramEnd"/>
    </w:p>
    <w:p w14:paraId="76D4308D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</w:p>
    <w:p w14:paraId="6B6B7539" w14:textId="0C5A1494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>function App() {</w:t>
      </w:r>
    </w:p>
    <w:p w14:paraId="147CF895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return (</w:t>
      </w:r>
    </w:p>
    <w:p w14:paraId="19591CC3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&lt;Router&gt;</w:t>
      </w:r>
    </w:p>
    <w:p w14:paraId="0AB113E6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&lt;div&gt;</w:t>
      </w:r>
    </w:p>
    <w:p w14:paraId="465514BA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&lt;nav&gt;</w:t>
      </w:r>
    </w:p>
    <w:p w14:paraId="490909EC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  &lt;ul&gt;</w:t>
      </w:r>
    </w:p>
    <w:p w14:paraId="7ACE8137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    &lt;li&gt;&lt;Link to="/"&gt;Dashboard&lt;/Link&gt;&lt;/li&gt;</w:t>
      </w:r>
    </w:p>
    <w:p w14:paraId="5F401D0E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    </w:t>
      </w:r>
      <w:r w:rsidRPr="00DC62FA">
        <w:rPr>
          <w:rFonts w:ascii="Verdana" w:hAnsi="Verdana" w:cs="Poppins"/>
          <w:b/>
          <w:bCs/>
          <w:noProof/>
          <w:color w:val="000000" w:themeColor="text1"/>
        </w:rPr>
        <w:t>&lt;li&gt;&lt;Link to="/relatorios"&gt;Relatórios&lt;/Link&gt;&lt;/li&gt;</w:t>
      </w:r>
    </w:p>
    <w:p w14:paraId="39A78883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lastRenderedPageBreak/>
        <w:t xml:space="preserve">            &lt;li&gt;&lt;Link to="/configuracoes"&gt;Configurações&lt;/Link&gt;&lt;/li&gt;</w:t>
      </w:r>
    </w:p>
    <w:p w14:paraId="6B2CEF0A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 xml:space="preserve">            &lt;li&gt;&lt;Link to="/suporte"&gt;Suporte&lt;/Link&gt;&lt;/li&gt;</w:t>
      </w:r>
    </w:p>
    <w:p w14:paraId="35DB5097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 xml:space="preserve">          </w:t>
      </w: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>&lt;/ul&gt;</w:t>
      </w:r>
    </w:p>
    <w:p w14:paraId="39AF715F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&lt;/nav&gt;</w:t>
      </w:r>
    </w:p>
    <w:p w14:paraId="1A9D0C0D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</w:p>
    <w:p w14:paraId="15E40D97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&lt;Routes&gt;</w:t>
      </w:r>
    </w:p>
    <w:p w14:paraId="68EA1C8A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  &lt;Route path="/" element={&lt;Dashboard /&gt;} /&gt;</w:t>
      </w:r>
    </w:p>
    <w:p w14:paraId="7855CD4B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  &lt;Route path="/relatorios" element={&lt;Relatorios /&gt;} /&gt;</w:t>
      </w:r>
    </w:p>
    <w:p w14:paraId="0EB1BD6C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  &lt;Route path="/configuracoes" element={&lt;Configuracoes /&gt;} /&gt;</w:t>
      </w:r>
    </w:p>
    <w:p w14:paraId="53BC7F6C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  &lt;Route path="/suporte" element={&lt;Suporte /&gt;} /&gt;</w:t>
      </w:r>
    </w:p>
    <w:p w14:paraId="01712C01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  &lt;/Routes&gt;</w:t>
      </w:r>
    </w:p>
    <w:p w14:paraId="6DB1C6B3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  &lt;/div&gt;</w:t>
      </w:r>
    </w:p>
    <w:p w14:paraId="5820C4E7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  &lt;/Router&gt;</w:t>
      </w:r>
    </w:p>
    <w:p w14:paraId="7C2EAB4E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 xml:space="preserve">  );</w:t>
      </w:r>
    </w:p>
    <w:p w14:paraId="256EC3ED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>}</w:t>
      </w:r>
    </w:p>
    <w:p w14:paraId="255F26DA" w14:textId="77777777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  <w:lang w:val="en-US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  <w:lang w:val="en-US"/>
        </w:rPr>
        <w:t>export default App;</w:t>
      </w:r>
    </w:p>
    <w:p w14:paraId="4E62452C" w14:textId="12E3FEEF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Passo 4: </w:t>
      </w:r>
      <w:r w:rsidR="00AA70DA" w:rsidRPr="00DC62FA">
        <w:rPr>
          <w:rFonts w:ascii="Verdana" w:hAnsi="Verdana" w:cs="Poppins"/>
          <w:noProof/>
          <w:color w:val="000000" w:themeColor="text1"/>
        </w:rPr>
        <w:t>i</w:t>
      </w:r>
      <w:r w:rsidRPr="00DC62FA">
        <w:rPr>
          <w:rFonts w:ascii="Verdana" w:hAnsi="Verdana" w:cs="Poppins"/>
          <w:noProof/>
          <w:color w:val="000000" w:themeColor="text1"/>
        </w:rPr>
        <w:t xml:space="preserve">mplementação da </w:t>
      </w:r>
      <w:r w:rsidR="00AA70DA" w:rsidRPr="00DC62FA">
        <w:rPr>
          <w:rFonts w:ascii="Verdana" w:hAnsi="Verdana" w:cs="Poppins"/>
          <w:noProof/>
          <w:color w:val="000000" w:themeColor="text1"/>
        </w:rPr>
        <w:t>n</w:t>
      </w:r>
      <w:r w:rsidRPr="00DC62FA">
        <w:rPr>
          <w:rFonts w:ascii="Verdana" w:hAnsi="Verdana" w:cs="Poppins"/>
          <w:noProof/>
          <w:color w:val="000000" w:themeColor="text1"/>
        </w:rPr>
        <w:t>avegação</w:t>
      </w:r>
    </w:p>
    <w:p w14:paraId="2B0489DE" w14:textId="5B59C0CE" w:rsidR="002A1D65" w:rsidRPr="00DC62FA" w:rsidRDefault="002A1D65" w:rsidP="002A1D65">
      <w:pPr>
        <w:numPr>
          <w:ilvl w:val="0"/>
          <w:numId w:val="33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Criação do </w:t>
      </w:r>
      <w:r w:rsidR="00AA70DA" w:rsidRPr="00DC62FA">
        <w:rPr>
          <w:rFonts w:ascii="Verdana" w:hAnsi="Verdana" w:cs="Poppins"/>
          <w:noProof/>
          <w:color w:val="000000" w:themeColor="text1"/>
        </w:rPr>
        <w:t>m</w:t>
      </w:r>
      <w:r w:rsidRPr="00DC62FA">
        <w:rPr>
          <w:rFonts w:ascii="Verdana" w:hAnsi="Verdana" w:cs="Poppins"/>
          <w:noProof/>
          <w:color w:val="000000" w:themeColor="text1"/>
        </w:rPr>
        <w:t xml:space="preserve">enu de </w:t>
      </w:r>
      <w:r w:rsidR="00AA70DA" w:rsidRPr="00DC62FA">
        <w:rPr>
          <w:rFonts w:ascii="Verdana" w:hAnsi="Verdana" w:cs="Poppins"/>
          <w:noProof/>
          <w:color w:val="000000" w:themeColor="text1"/>
        </w:rPr>
        <w:t>n</w:t>
      </w:r>
      <w:r w:rsidRPr="00DC62FA">
        <w:rPr>
          <w:rFonts w:ascii="Verdana" w:hAnsi="Verdana" w:cs="Poppins"/>
          <w:noProof/>
          <w:color w:val="000000" w:themeColor="text1"/>
        </w:rPr>
        <w:t>avegação:</w:t>
      </w:r>
    </w:p>
    <w:p w14:paraId="6829DE2A" w14:textId="1D4679F4" w:rsidR="002A1D65" w:rsidRPr="00DC62FA" w:rsidRDefault="002A1D65" w:rsidP="002A1D65">
      <w:pPr>
        <w:numPr>
          <w:ilvl w:val="1"/>
          <w:numId w:val="33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No código </w:t>
      </w:r>
      <w:r w:rsidR="00AA70DA" w:rsidRPr="00DC62FA">
        <w:rPr>
          <w:rFonts w:ascii="Verdana" w:hAnsi="Verdana" w:cs="Poppins"/>
          <w:noProof/>
          <w:color w:val="000000" w:themeColor="text1"/>
        </w:rPr>
        <w:t>anterior</w:t>
      </w:r>
      <w:r w:rsidRPr="00DC62FA">
        <w:rPr>
          <w:rFonts w:ascii="Verdana" w:hAnsi="Verdana" w:cs="Poppins"/>
          <w:noProof/>
          <w:color w:val="000000" w:themeColor="text1"/>
        </w:rPr>
        <w:t>, adicionamos um menu de navegação simples usando o componente &lt;nav&gt;.</w:t>
      </w:r>
    </w:p>
    <w:p w14:paraId="293CED44" w14:textId="77777777" w:rsidR="002A1D65" w:rsidRPr="00DC62FA" w:rsidRDefault="002A1D65" w:rsidP="002A1D65">
      <w:pPr>
        <w:numPr>
          <w:ilvl w:val="1"/>
          <w:numId w:val="33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O componente &lt;Link&gt; é usado para criar links que o React Router gerencia. Isso permite que a navegação entre as páginas aconteça sem que a página inteira seja recarregada.</w:t>
      </w:r>
    </w:p>
    <w:p w14:paraId="216714C9" w14:textId="16010DDA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Passo 5: </w:t>
      </w:r>
      <w:r w:rsidR="00AA70DA" w:rsidRPr="00DC62FA">
        <w:rPr>
          <w:rFonts w:ascii="Verdana" w:hAnsi="Verdana" w:cs="Poppins"/>
          <w:noProof/>
          <w:color w:val="000000" w:themeColor="text1"/>
        </w:rPr>
        <w:t>t</w:t>
      </w:r>
      <w:r w:rsidRPr="00DC62FA">
        <w:rPr>
          <w:rFonts w:ascii="Verdana" w:hAnsi="Verdana" w:cs="Poppins"/>
          <w:noProof/>
          <w:color w:val="000000" w:themeColor="text1"/>
        </w:rPr>
        <w:t xml:space="preserve">estes e </w:t>
      </w:r>
      <w:r w:rsidR="00AA70DA" w:rsidRPr="00DC62FA">
        <w:rPr>
          <w:rFonts w:ascii="Verdana" w:hAnsi="Verdana" w:cs="Poppins"/>
          <w:noProof/>
          <w:color w:val="000000" w:themeColor="text1"/>
        </w:rPr>
        <w:t>v</w:t>
      </w:r>
      <w:r w:rsidRPr="00DC62FA">
        <w:rPr>
          <w:rFonts w:ascii="Verdana" w:hAnsi="Verdana" w:cs="Poppins"/>
          <w:noProof/>
          <w:color w:val="000000" w:themeColor="text1"/>
        </w:rPr>
        <w:t>alidação</w:t>
      </w:r>
    </w:p>
    <w:p w14:paraId="0A9516A6" w14:textId="417D126D" w:rsidR="002A1D65" w:rsidRPr="00DC62FA" w:rsidRDefault="002A1D65" w:rsidP="002A1D65">
      <w:pPr>
        <w:numPr>
          <w:ilvl w:val="0"/>
          <w:numId w:val="34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Executar a </w:t>
      </w:r>
      <w:r w:rsidR="00AA70DA" w:rsidRPr="00DC62FA">
        <w:rPr>
          <w:rFonts w:ascii="Verdana" w:hAnsi="Verdana" w:cs="Poppins"/>
          <w:noProof/>
          <w:color w:val="000000" w:themeColor="text1"/>
        </w:rPr>
        <w:t>a</w:t>
      </w:r>
      <w:r w:rsidRPr="00DC62FA">
        <w:rPr>
          <w:rFonts w:ascii="Verdana" w:hAnsi="Verdana" w:cs="Poppins"/>
          <w:noProof/>
          <w:color w:val="000000" w:themeColor="text1"/>
        </w:rPr>
        <w:t>plicação:</w:t>
      </w:r>
    </w:p>
    <w:p w14:paraId="4CAF061E" w14:textId="32577B44" w:rsidR="002A1D65" w:rsidRPr="00DC62FA" w:rsidRDefault="002A1D65" w:rsidP="002A1D65">
      <w:pPr>
        <w:numPr>
          <w:ilvl w:val="1"/>
          <w:numId w:val="34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No terminal, execute o seguinte comando para iniciar a aplicação:</w:t>
      </w:r>
    </w:p>
    <w:p w14:paraId="44BA741F" w14:textId="455799AB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b/>
          <w:bCs/>
          <w:noProof/>
          <w:color w:val="000000" w:themeColor="text1"/>
        </w:rPr>
        <w:t>npm start</w:t>
      </w:r>
    </w:p>
    <w:p w14:paraId="40059264" w14:textId="77777777" w:rsidR="002A1D65" w:rsidRPr="00DC62FA" w:rsidRDefault="002A1D65" w:rsidP="002A1D65">
      <w:pPr>
        <w:numPr>
          <w:ilvl w:val="1"/>
          <w:numId w:val="34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Isso abrirá o navegador com a aplicação em execução.</w:t>
      </w:r>
    </w:p>
    <w:p w14:paraId="30CDEAF5" w14:textId="77777777" w:rsidR="002A1D65" w:rsidRPr="00DC62FA" w:rsidRDefault="002A1D65" w:rsidP="002A1D65">
      <w:pPr>
        <w:numPr>
          <w:ilvl w:val="1"/>
          <w:numId w:val="34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Clique nos links de navegação para garantir que você pode navegar entre as páginas Dashboard, Relatórios, Configurações e Suporte.</w:t>
      </w:r>
    </w:p>
    <w:p w14:paraId="66BB90AB" w14:textId="7638BC35" w:rsidR="002A1D65" w:rsidRPr="00DC62FA" w:rsidRDefault="002A1D65" w:rsidP="002A1D65">
      <w:p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Passo 6: </w:t>
      </w:r>
      <w:r w:rsidR="00AA70DA" w:rsidRPr="00DC62FA">
        <w:rPr>
          <w:rFonts w:ascii="Verdana" w:hAnsi="Verdana" w:cs="Poppins"/>
          <w:noProof/>
          <w:color w:val="000000" w:themeColor="text1"/>
        </w:rPr>
        <w:t>d</w:t>
      </w:r>
      <w:r w:rsidRPr="00DC62FA">
        <w:rPr>
          <w:rFonts w:ascii="Verdana" w:hAnsi="Verdana" w:cs="Poppins"/>
          <w:noProof/>
          <w:color w:val="000000" w:themeColor="text1"/>
        </w:rPr>
        <w:t>ocumentação</w:t>
      </w:r>
    </w:p>
    <w:p w14:paraId="44A9DDE4" w14:textId="79992A92" w:rsidR="002A1D65" w:rsidRPr="00DC62FA" w:rsidRDefault="002A1D65" w:rsidP="002A1D65">
      <w:pPr>
        <w:numPr>
          <w:ilvl w:val="0"/>
          <w:numId w:val="35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 xml:space="preserve">Documentação das </w:t>
      </w:r>
      <w:r w:rsidR="00AA70DA" w:rsidRPr="00DC62FA">
        <w:rPr>
          <w:rFonts w:ascii="Verdana" w:hAnsi="Verdana" w:cs="Poppins"/>
          <w:noProof/>
          <w:color w:val="000000" w:themeColor="text1"/>
        </w:rPr>
        <w:t>e</w:t>
      </w:r>
      <w:r w:rsidRPr="00DC62FA">
        <w:rPr>
          <w:rFonts w:ascii="Verdana" w:hAnsi="Verdana" w:cs="Poppins"/>
          <w:noProof/>
          <w:color w:val="000000" w:themeColor="text1"/>
        </w:rPr>
        <w:t>tapas:</w:t>
      </w:r>
    </w:p>
    <w:p w14:paraId="43B251A3" w14:textId="77777777" w:rsidR="002A1D65" w:rsidRPr="00DC62FA" w:rsidRDefault="002A1D65" w:rsidP="002A1D65">
      <w:pPr>
        <w:numPr>
          <w:ilvl w:val="1"/>
          <w:numId w:val="35"/>
        </w:numPr>
        <w:spacing w:line="276" w:lineRule="auto"/>
        <w:rPr>
          <w:rFonts w:ascii="Verdana" w:hAnsi="Verdana" w:cs="Poppins"/>
          <w:noProof/>
          <w:color w:val="000000" w:themeColor="text1"/>
        </w:rPr>
      </w:pPr>
      <w:r w:rsidRPr="00DC62FA">
        <w:rPr>
          <w:rFonts w:ascii="Verdana" w:hAnsi="Verdana" w:cs="Poppins"/>
          <w:noProof/>
          <w:color w:val="000000" w:themeColor="text1"/>
        </w:rPr>
        <w:t>Documente o processo que você seguiu para implementar o roteamento, destacando qualquer desafio ou erro que encontrou e como o solucionou.</w:t>
      </w:r>
    </w:p>
    <w:p w14:paraId="69913C4E" w14:textId="77777777" w:rsidR="002A1D65" w:rsidRPr="00DC62FA" w:rsidRDefault="002A1D65" w:rsidP="002A1D65">
      <w:pPr>
        <w:spacing w:line="276" w:lineRule="auto"/>
        <w:rPr>
          <w:rFonts w:ascii="Verdana" w:hAnsi="Verdana" w:cs="Poppins"/>
          <w:b/>
          <w:bCs/>
          <w:noProof/>
          <w:color w:val="000000" w:themeColor="text1"/>
        </w:rPr>
      </w:pPr>
    </w:p>
    <w:p w14:paraId="55C04BA1" w14:textId="77777777" w:rsidR="007E00CC" w:rsidRPr="00555DCC" w:rsidRDefault="007E00CC" w:rsidP="007E00CC">
      <w:pPr>
        <w:spacing w:line="276" w:lineRule="auto"/>
        <w:rPr>
          <w:rFonts w:ascii="Poppins" w:hAnsi="Poppins" w:cs="Poppins"/>
          <w:noProof/>
          <w:color w:val="000000" w:themeColor="text1"/>
          <w:sz w:val="16"/>
          <w:szCs w:val="16"/>
        </w:rPr>
      </w:pPr>
    </w:p>
    <w:sectPr w:rsidR="007E00CC" w:rsidRPr="00555DCC">
      <w:headerReference w:type="default" r:id="rId12"/>
      <w:footerReference w:type="even" r:id="rId13"/>
      <w:footerReference w:type="default" r:id="rId14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2FFC" w14:textId="77777777" w:rsidR="00F43C3B" w:rsidRDefault="00F43C3B">
      <w:r>
        <w:separator/>
      </w:r>
    </w:p>
  </w:endnote>
  <w:endnote w:type="continuationSeparator" w:id="0">
    <w:p w14:paraId="06253D93" w14:textId="77777777" w:rsidR="00F43C3B" w:rsidRDefault="00F43C3B">
      <w:r>
        <w:continuationSeparator/>
      </w:r>
    </w:p>
  </w:endnote>
  <w:endnote w:type="continuationNotice" w:id="1">
    <w:p w14:paraId="7146B093" w14:textId="77777777" w:rsidR="00F43C3B" w:rsidRDefault="00F43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B3FB" w14:textId="77777777" w:rsidR="00F43C3B" w:rsidRDefault="00F43C3B">
      <w:r>
        <w:separator/>
      </w:r>
    </w:p>
  </w:footnote>
  <w:footnote w:type="continuationSeparator" w:id="0">
    <w:p w14:paraId="7EDC71A4" w14:textId="77777777" w:rsidR="00F43C3B" w:rsidRDefault="00F43C3B">
      <w:r>
        <w:continuationSeparator/>
      </w:r>
    </w:p>
  </w:footnote>
  <w:footnote w:type="continuationNotice" w:id="1">
    <w:p w14:paraId="324DAB33" w14:textId="77777777" w:rsidR="00F43C3B" w:rsidRDefault="00F43C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AB2"/>
    <w:multiLevelType w:val="multilevel"/>
    <w:tmpl w:val="CAFC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D552E"/>
    <w:multiLevelType w:val="multilevel"/>
    <w:tmpl w:val="08F6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D34F9"/>
    <w:multiLevelType w:val="multilevel"/>
    <w:tmpl w:val="CE7E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643B3"/>
    <w:multiLevelType w:val="multilevel"/>
    <w:tmpl w:val="DEB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16515E"/>
    <w:multiLevelType w:val="multilevel"/>
    <w:tmpl w:val="6F3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A1DBE"/>
    <w:multiLevelType w:val="multilevel"/>
    <w:tmpl w:val="7C54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8261F"/>
    <w:multiLevelType w:val="hybridMultilevel"/>
    <w:tmpl w:val="6EC6F998"/>
    <w:lvl w:ilvl="0" w:tplc="DD1AF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AEF3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EE7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1A2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043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F293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D2D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50DB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9225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B981852"/>
    <w:multiLevelType w:val="multilevel"/>
    <w:tmpl w:val="9060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1B5A2B"/>
    <w:multiLevelType w:val="hybridMultilevel"/>
    <w:tmpl w:val="E1169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37931"/>
    <w:multiLevelType w:val="multilevel"/>
    <w:tmpl w:val="23C0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54BC5"/>
    <w:multiLevelType w:val="multilevel"/>
    <w:tmpl w:val="256A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B3CC0"/>
    <w:multiLevelType w:val="multilevel"/>
    <w:tmpl w:val="99E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D4217"/>
    <w:multiLevelType w:val="multilevel"/>
    <w:tmpl w:val="64CA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70202">
    <w:abstractNumId w:val="10"/>
  </w:num>
  <w:num w:numId="2" w16cid:durableId="1911381479">
    <w:abstractNumId w:val="11"/>
  </w:num>
  <w:num w:numId="3" w16cid:durableId="823663702">
    <w:abstractNumId w:val="34"/>
  </w:num>
  <w:num w:numId="4" w16cid:durableId="1795100588">
    <w:abstractNumId w:val="17"/>
  </w:num>
  <w:num w:numId="5" w16cid:durableId="2039891086">
    <w:abstractNumId w:val="9"/>
  </w:num>
  <w:num w:numId="6" w16cid:durableId="619997924">
    <w:abstractNumId w:val="3"/>
  </w:num>
  <w:num w:numId="7" w16cid:durableId="1812361860">
    <w:abstractNumId w:val="28"/>
  </w:num>
  <w:num w:numId="8" w16cid:durableId="380131810">
    <w:abstractNumId w:val="7"/>
  </w:num>
  <w:num w:numId="9" w16cid:durableId="1863475779">
    <w:abstractNumId w:val="27"/>
  </w:num>
  <w:num w:numId="10" w16cid:durableId="446899403">
    <w:abstractNumId w:val="8"/>
  </w:num>
  <w:num w:numId="11" w16cid:durableId="683747618">
    <w:abstractNumId w:val="29"/>
  </w:num>
  <w:num w:numId="12" w16cid:durableId="1086538853">
    <w:abstractNumId w:val="5"/>
  </w:num>
  <w:num w:numId="13" w16cid:durableId="420417788">
    <w:abstractNumId w:val="32"/>
  </w:num>
  <w:num w:numId="14" w16cid:durableId="2141457503">
    <w:abstractNumId w:val="19"/>
  </w:num>
  <w:num w:numId="15" w16cid:durableId="587932924">
    <w:abstractNumId w:val="2"/>
  </w:num>
  <w:num w:numId="16" w16cid:durableId="862092643">
    <w:abstractNumId w:val="22"/>
  </w:num>
  <w:num w:numId="17" w16cid:durableId="933786288">
    <w:abstractNumId w:val="35"/>
  </w:num>
  <w:num w:numId="18" w16cid:durableId="229268768">
    <w:abstractNumId w:val="15"/>
  </w:num>
  <w:num w:numId="19" w16cid:durableId="218593377">
    <w:abstractNumId w:val="20"/>
  </w:num>
  <w:num w:numId="20" w16cid:durableId="1915578414">
    <w:abstractNumId w:val="31"/>
  </w:num>
  <w:num w:numId="21" w16cid:durableId="1086001288">
    <w:abstractNumId w:val="6"/>
  </w:num>
  <w:num w:numId="22" w16cid:durableId="1394038294">
    <w:abstractNumId w:val="16"/>
  </w:num>
  <w:num w:numId="23" w16cid:durableId="102969017">
    <w:abstractNumId w:val="13"/>
  </w:num>
  <w:num w:numId="24" w16cid:durableId="76484077">
    <w:abstractNumId w:val="14"/>
  </w:num>
  <w:num w:numId="25" w16cid:durableId="1967856523">
    <w:abstractNumId w:val="33"/>
  </w:num>
  <w:num w:numId="26" w16cid:durableId="191497709">
    <w:abstractNumId w:val="26"/>
  </w:num>
  <w:num w:numId="27" w16cid:durableId="1575164638">
    <w:abstractNumId w:val="18"/>
  </w:num>
  <w:num w:numId="28" w16cid:durableId="1984890826">
    <w:abstractNumId w:val="21"/>
  </w:num>
  <w:num w:numId="29" w16cid:durableId="1191990893">
    <w:abstractNumId w:val="36"/>
  </w:num>
  <w:num w:numId="30" w16cid:durableId="1399281212">
    <w:abstractNumId w:val="4"/>
  </w:num>
  <w:num w:numId="31" w16cid:durableId="428353881">
    <w:abstractNumId w:val="30"/>
  </w:num>
  <w:num w:numId="32" w16cid:durableId="1294020835">
    <w:abstractNumId w:val="1"/>
  </w:num>
  <w:num w:numId="33" w16cid:durableId="1219971930">
    <w:abstractNumId w:val="12"/>
  </w:num>
  <w:num w:numId="34" w16cid:durableId="567617829">
    <w:abstractNumId w:val="0"/>
  </w:num>
  <w:num w:numId="35" w16cid:durableId="516506739">
    <w:abstractNumId w:val="24"/>
  </w:num>
  <w:num w:numId="36" w16cid:durableId="284239867">
    <w:abstractNumId w:val="23"/>
  </w:num>
  <w:num w:numId="37" w16cid:durableId="1101727229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6193"/>
    <w:rsid w:val="000278D8"/>
    <w:rsid w:val="0003541D"/>
    <w:rsid w:val="00093C5A"/>
    <w:rsid w:val="000A4E65"/>
    <w:rsid w:val="000C6619"/>
    <w:rsid w:val="000D2452"/>
    <w:rsid w:val="000D596E"/>
    <w:rsid w:val="000D61BD"/>
    <w:rsid w:val="000F339E"/>
    <w:rsid w:val="000F7DE9"/>
    <w:rsid w:val="00123908"/>
    <w:rsid w:val="00124756"/>
    <w:rsid w:val="00131E78"/>
    <w:rsid w:val="00140F62"/>
    <w:rsid w:val="001533EF"/>
    <w:rsid w:val="00160195"/>
    <w:rsid w:val="001865E9"/>
    <w:rsid w:val="001904F2"/>
    <w:rsid w:val="001916A7"/>
    <w:rsid w:val="001A2D86"/>
    <w:rsid w:val="001A32C9"/>
    <w:rsid w:val="001C335A"/>
    <w:rsid w:val="001E7274"/>
    <w:rsid w:val="001E7BC0"/>
    <w:rsid w:val="001F3325"/>
    <w:rsid w:val="001F63E7"/>
    <w:rsid w:val="002344C7"/>
    <w:rsid w:val="0023450C"/>
    <w:rsid w:val="002372B1"/>
    <w:rsid w:val="00252F67"/>
    <w:rsid w:val="00256D8D"/>
    <w:rsid w:val="0026276B"/>
    <w:rsid w:val="002632D3"/>
    <w:rsid w:val="00264B6B"/>
    <w:rsid w:val="00265DC0"/>
    <w:rsid w:val="002A1D65"/>
    <w:rsid w:val="002A57B9"/>
    <w:rsid w:val="002B24DB"/>
    <w:rsid w:val="002B7AA7"/>
    <w:rsid w:val="002C6EC9"/>
    <w:rsid w:val="002D1A6D"/>
    <w:rsid w:val="002D51E3"/>
    <w:rsid w:val="002D6138"/>
    <w:rsid w:val="002E18AA"/>
    <w:rsid w:val="002E6314"/>
    <w:rsid w:val="002F036D"/>
    <w:rsid w:val="002F11EC"/>
    <w:rsid w:val="003009B4"/>
    <w:rsid w:val="003031BD"/>
    <w:rsid w:val="003365AE"/>
    <w:rsid w:val="00340A52"/>
    <w:rsid w:val="00367C72"/>
    <w:rsid w:val="00382FF5"/>
    <w:rsid w:val="00395D46"/>
    <w:rsid w:val="003C032E"/>
    <w:rsid w:val="003D71CA"/>
    <w:rsid w:val="00413351"/>
    <w:rsid w:val="004274BF"/>
    <w:rsid w:val="00454835"/>
    <w:rsid w:val="00464B32"/>
    <w:rsid w:val="004852FC"/>
    <w:rsid w:val="00491C71"/>
    <w:rsid w:val="00493B10"/>
    <w:rsid w:val="004B16CC"/>
    <w:rsid w:val="004B66A3"/>
    <w:rsid w:val="004E713D"/>
    <w:rsid w:val="004E73B9"/>
    <w:rsid w:val="00530103"/>
    <w:rsid w:val="00541E20"/>
    <w:rsid w:val="0054587F"/>
    <w:rsid w:val="005517B2"/>
    <w:rsid w:val="00555DCC"/>
    <w:rsid w:val="00585F34"/>
    <w:rsid w:val="005A5A09"/>
    <w:rsid w:val="005C53D4"/>
    <w:rsid w:val="005E1E05"/>
    <w:rsid w:val="005E4165"/>
    <w:rsid w:val="005F4B6A"/>
    <w:rsid w:val="005F6633"/>
    <w:rsid w:val="005F74BB"/>
    <w:rsid w:val="00604907"/>
    <w:rsid w:val="0060776C"/>
    <w:rsid w:val="0063273B"/>
    <w:rsid w:val="00646214"/>
    <w:rsid w:val="006703F8"/>
    <w:rsid w:val="006761D5"/>
    <w:rsid w:val="00676B29"/>
    <w:rsid w:val="00696811"/>
    <w:rsid w:val="006A0B21"/>
    <w:rsid w:val="006A7C38"/>
    <w:rsid w:val="006B3AE9"/>
    <w:rsid w:val="006D04F2"/>
    <w:rsid w:val="006F060A"/>
    <w:rsid w:val="006F7787"/>
    <w:rsid w:val="007139E5"/>
    <w:rsid w:val="007237CE"/>
    <w:rsid w:val="00723D5E"/>
    <w:rsid w:val="007671B4"/>
    <w:rsid w:val="007714CE"/>
    <w:rsid w:val="00773A8C"/>
    <w:rsid w:val="00776C03"/>
    <w:rsid w:val="0078262D"/>
    <w:rsid w:val="007B6ABF"/>
    <w:rsid w:val="007E00CC"/>
    <w:rsid w:val="0080179B"/>
    <w:rsid w:val="00810ECA"/>
    <w:rsid w:val="00814E58"/>
    <w:rsid w:val="008343FE"/>
    <w:rsid w:val="0083474B"/>
    <w:rsid w:val="00841D59"/>
    <w:rsid w:val="00851368"/>
    <w:rsid w:val="0085229C"/>
    <w:rsid w:val="008708BF"/>
    <w:rsid w:val="00875DD6"/>
    <w:rsid w:val="008925A9"/>
    <w:rsid w:val="00896814"/>
    <w:rsid w:val="00897335"/>
    <w:rsid w:val="008A031A"/>
    <w:rsid w:val="008B4C24"/>
    <w:rsid w:val="008D0598"/>
    <w:rsid w:val="008F5546"/>
    <w:rsid w:val="008F775A"/>
    <w:rsid w:val="0091399A"/>
    <w:rsid w:val="009212FB"/>
    <w:rsid w:val="0092769D"/>
    <w:rsid w:val="00966015"/>
    <w:rsid w:val="009B33B6"/>
    <w:rsid w:val="009C190E"/>
    <w:rsid w:val="009C7627"/>
    <w:rsid w:val="009D50D9"/>
    <w:rsid w:val="009D696D"/>
    <w:rsid w:val="009E4419"/>
    <w:rsid w:val="009F666C"/>
    <w:rsid w:val="00A15FA7"/>
    <w:rsid w:val="00A55D43"/>
    <w:rsid w:val="00AA60A0"/>
    <w:rsid w:val="00AA70DA"/>
    <w:rsid w:val="00AC3BA4"/>
    <w:rsid w:val="00AC634C"/>
    <w:rsid w:val="00AD0B1C"/>
    <w:rsid w:val="00AD78A6"/>
    <w:rsid w:val="00AD7F37"/>
    <w:rsid w:val="00B2702D"/>
    <w:rsid w:val="00B353B5"/>
    <w:rsid w:val="00B45591"/>
    <w:rsid w:val="00BA6A76"/>
    <w:rsid w:val="00BB6AA4"/>
    <w:rsid w:val="00BE4FEB"/>
    <w:rsid w:val="00BE6D55"/>
    <w:rsid w:val="00C12E4A"/>
    <w:rsid w:val="00C30371"/>
    <w:rsid w:val="00C42339"/>
    <w:rsid w:val="00C4723D"/>
    <w:rsid w:val="00C47615"/>
    <w:rsid w:val="00C6070E"/>
    <w:rsid w:val="00C62CE1"/>
    <w:rsid w:val="00C923DC"/>
    <w:rsid w:val="00C9665A"/>
    <w:rsid w:val="00C96A8D"/>
    <w:rsid w:val="00CA0628"/>
    <w:rsid w:val="00CA4523"/>
    <w:rsid w:val="00CC29DE"/>
    <w:rsid w:val="00CC2A45"/>
    <w:rsid w:val="00CF38D1"/>
    <w:rsid w:val="00CF76E4"/>
    <w:rsid w:val="00D03B93"/>
    <w:rsid w:val="00D04488"/>
    <w:rsid w:val="00D05B9C"/>
    <w:rsid w:val="00D20676"/>
    <w:rsid w:val="00D21D1A"/>
    <w:rsid w:val="00D51D5F"/>
    <w:rsid w:val="00D55075"/>
    <w:rsid w:val="00D553AB"/>
    <w:rsid w:val="00D61A8F"/>
    <w:rsid w:val="00D64E16"/>
    <w:rsid w:val="00D948D8"/>
    <w:rsid w:val="00DB514F"/>
    <w:rsid w:val="00DC62FA"/>
    <w:rsid w:val="00DD5204"/>
    <w:rsid w:val="00DE0423"/>
    <w:rsid w:val="00DE0C0D"/>
    <w:rsid w:val="00DE328E"/>
    <w:rsid w:val="00E10D86"/>
    <w:rsid w:val="00E16974"/>
    <w:rsid w:val="00E227A8"/>
    <w:rsid w:val="00E255E5"/>
    <w:rsid w:val="00E36169"/>
    <w:rsid w:val="00E400A6"/>
    <w:rsid w:val="00E545CC"/>
    <w:rsid w:val="00E6016A"/>
    <w:rsid w:val="00E7168F"/>
    <w:rsid w:val="00E71901"/>
    <w:rsid w:val="00E73E76"/>
    <w:rsid w:val="00E77AF3"/>
    <w:rsid w:val="00EA3B37"/>
    <w:rsid w:val="00EC5181"/>
    <w:rsid w:val="00ED6279"/>
    <w:rsid w:val="00EF47B1"/>
    <w:rsid w:val="00EF4AFE"/>
    <w:rsid w:val="00F0114D"/>
    <w:rsid w:val="00F044D7"/>
    <w:rsid w:val="00F26F13"/>
    <w:rsid w:val="00F361D3"/>
    <w:rsid w:val="00F40B7C"/>
    <w:rsid w:val="00F43C3B"/>
    <w:rsid w:val="00F472E5"/>
    <w:rsid w:val="00F51FEF"/>
    <w:rsid w:val="00F52AA0"/>
    <w:rsid w:val="00F57059"/>
    <w:rsid w:val="00F87CEA"/>
    <w:rsid w:val="00FB62CF"/>
    <w:rsid w:val="00FB68C7"/>
    <w:rsid w:val="00FD7F1E"/>
    <w:rsid w:val="00FE79CC"/>
    <w:rsid w:val="00FF272D"/>
    <w:rsid w:val="00FF3340"/>
    <w:rsid w:val="00FF3ECB"/>
    <w:rsid w:val="1A1C60E0"/>
    <w:rsid w:val="34935AE6"/>
    <w:rsid w:val="3F79F258"/>
    <w:rsid w:val="4311EFEE"/>
    <w:rsid w:val="48E0A926"/>
    <w:rsid w:val="5B7A78D8"/>
    <w:rsid w:val="7ECFE88A"/>
    <w:rsid w:val="7EE0E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lura.com.br/conteudo/react-desenvolvendo-javascript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2</TotalTime>
  <Pages>4</Pages>
  <Words>894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3</cp:revision>
  <cp:lastPrinted>2006-08-31T06:40:00Z</cp:lastPrinted>
  <dcterms:created xsi:type="dcterms:W3CDTF">2026-03-06T17:15:00Z</dcterms:created>
  <dcterms:modified xsi:type="dcterms:W3CDTF">2026-03-06T17:17:00Z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