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DED5F" w14:textId="77777777" w:rsidR="00E07FC8" w:rsidRDefault="00E07FC8" w:rsidP="00E07FC8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Frontend</w:t>
      </w:r>
    </w:p>
    <w:p w14:paraId="0368383C" w14:textId="77777777" w:rsidR="00E07FC8" w:rsidRDefault="00E07FC8" w:rsidP="00E07FC8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Entrega-AVA</w:t>
      </w:r>
    </w:p>
    <w:p w14:paraId="020A081D" w14:textId="72D78296" w:rsidR="00E07FC8" w:rsidRDefault="00E07FC8" w:rsidP="00E07FC8">
      <w:pPr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Atividade Extra</w:t>
      </w:r>
      <w:r w:rsidRPr="00D03E3F">
        <w:rPr>
          <w:rFonts w:ascii="Verdana" w:eastAsia="Verdana" w:hAnsi="Verdana" w:cs="Verdana"/>
          <w:b/>
          <w:bCs/>
          <w:sz w:val="28"/>
          <w:szCs w:val="28"/>
        </w:rPr>
        <w:t xml:space="preserve"> [</w:t>
      </w:r>
      <w:r w:rsidRPr="00D03E3F">
        <w:rPr>
          <w:rFonts w:ascii="Verdana" w:eastAsia="Verdana" w:hAnsi="Verdana" w:cs="Verdana"/>
          <w:b/>
          <w:bCs/>
          <w:sz w:val="28"/>
          <w:szCs w:val="28"/>
        </w:rPr>
        <w:t>SIS]ANO2C3B1S3A</w:t>
      </w:r>
      <w:r>
        <w:rPr>
          <w:rFonts w:ascii="Verdana" w:eastAsia="Verdana" w:hAnsi="Verdana" w:cs="Verdana"/>
          <w:b/>
          <w:bCs/>
          <w:sz w:val="28"/>
          <w:szCs w:val="28"/>
        </w:rPr>
        <w:t>3</w:t>
      </w:r>
    </w:p>
    <w:p w14:paraId="6EE0AA84" w14:textId="77777777" w:rsidR="00E07FC8" w:rsidRDefault="00E07FC8" w:rsidP="00E07FC8">
      <w:pPr>
        <w:rPr>
          <w:rFonts w:ascii="Verdana" w:eastAsia="Verdana" w:hAnsi="Verdana" w:cs="Verdana"/>
          <w:b/>
          <w:bCs/>
          <w:sz w:val="28"/>
          <w:szCs w:val="28"/>
        </w:rPr>
      </w:pPr>
    </w:p>
    <w:p w14:paraId="734828B9" w14:textId="55E5E074" w:rsidR="008F5546" w:rsidRPr="00E07FC8" w:rsidRDefault="006703F8" w:rsidP="00E07FC8">
      <w:pPr>
        <w:rPr>
          <w:rFonts w:ascii="Verdana" w:hAnsi="Verdana"/>
          <w:b/>
          <w:bCs/>
          <w:noProof/>
          <w:sz w:val="18"/>
          <w:szCs w:val="18"/>
        </w:rPr>
      </w:pPr>
      <w:r w:rsidRPr="00E07FC8">
        <w:rPr>
          <w:rFonts w:ascii="Verdana" w:hAnsi="Verdana"/>
          <w:b/>
          <w:bCs/>
          <w:noProof/>
          <w:sz w:val="18"/>
          <w:szCs w:val="18"/>
        </w:rPr>
        <w:t>Atividade</w:t>
      </w:r>
      <w:r w:rsidR="000D596E" w:rsidRPr="00E07FC8">
        <w:rPr>
          <w:rFonts w:ascii="Verdana" w:hAnsi="Verdana"/>
          <w:b/>
          <w:bCs/>
          <w:noProof/>
          <w:sz w:val="18"/>
          <w:szCs w:val="18"/>
        </w:rPr>
        <w:t xml:space="preserve">: </w:t>
      </w:r>
      <w:r w:rsidR="00C810E9" w:rsidRPr="00E07FC8">
        <w:rPr>
          <w:rFonts w:ascii="Verdana" w:hAnsi="Verdana"/>
          <w:b/>
          <w:bCs/>
          <w:noProof/>
          <w:sz w:val="18"/>
          <w:szCs w:val="18"/>
        </w:rPr>
        <w:t xml:space="preserve">Layout </w:t>
      </w:r>
      <w:r w:rsidR="00C85597" w:rsidRPr="00E07FC8">
        <w:rPr>
          <w:rFonts w:ascii="Verdana" w:hAnsi="Verdana"/>
          <w:b/>
          <w:bCs/>
          <w:noProof/>
          <w:sz w:val="18"/>
          <w:szCs w:val="18"/>
        </w:rPr>
        <w:t>d</w:t>
      </w:r>
      <w:r w:rsidR="00C810E9" w:rsidRPr="00E07FC8">
        <w:rPr>
          <w:rFonts w:ascii="Verdana" w:hAnsi="Verdana"/>
          <w:b/>
          <w:bCs/>
          <w:noProof/>
          <w:sz w:val="18"/>
          <w:szCs w:val="18"/>
        </w:rPr>
        <w:t>inâmico com Flexbox, Grid e Animações</w:t>
      </w:r>
    </w:p>
    <w:p w14:paraId="55E84D4D" w14:textId="50293B53" w:rsidR="662F76D7" w:rsidRPr="00E07FC8" w:rsidRDefault="662F76D7" w:rsidP="00E07FC8">
      <w:pPr>
        <w:rPr>
          <w:rFonts w:ascii="Verdana" w:hAnsi="Verdana" w:cs="Poppins Light"/>
          <w:noProof/>
          <w:sz w:val="18"/>
          <w:szCs w:val="18"/>
        </w:rPr>
      </w:pPr>
    </w:p>
    <w:p w14:paraId="0900D052" w14:textId="3CCFAFEB" w:rsidR="74820610" w:rsidRPr="00E07FC8" w:rsidRDefault="74820610" w:rsidP="00E07FC8">
      <w:pPr>
        <w:rPr>
          <w:rFonts w:ascii="Verdana" w:hAnsi="Verdana" w:cs="Poppins Light"/>
          <w:b/>
          <w:bCs/>
          <w:noProof/>
          <w:sz w:val="18"/>
          <w:szCs w:val="18"/>
        </w:rPr>
      </w:pPr>
      <w:r w:rsidRPr="00E07FC8">
        <w:rPr>
          <w:rFonts w:ascii="Verdana" w:hAnsi="Verdana" w:cs="Poppins Medium"/>
          <w:b/>
          <w:bCs/>
          <w:noProof/>
          <w:sz w:val="18"/>
          <w:szCs w:val="18"/>
        </w:rPr>
        <w:t>Contexto técnico</w:t>
      </w:r>
      <w:r w:rsidRPr="00E07FC8">
        <w:rPr>
          <w:rFonts w:ascii="Verdana" w:hAnsi="Verdana" w:cs="Poppins Light"/>
          <w:b/>
          <w:bCs/>
          <w:noProof/>
          <w:sz w:val="18"/>
          <w:szCs w:val="18"/>
        </w:rPr>
        <w:t>:</w:t>
      </w:r>
    </w:p>
    <w:p w14:paraId="4214D902" w14:textId="17084239" w:rsidR="662F76D7" w:rsidRPr="00E07FC8" w:rsidRDefault="662F76D7" w:rsidP="00E07FC8">
      <w:pPr>
        <w:rPr>
          <w:rFonts w:ascii="Verdana" w:hAnsi="Verdana" w:cs="Poppins Light"/>
          <w:noProof/>
          <w:sz w:val="18"/>
          <w:szCs w:val="18"/>
        </w:rPr>
      </w:pPr>
    </w:p>
    <w:p w14:paraId="4FF2ACE8" w14:textId="36B69AAA" w:rsidR="74820610" w:rsidRPr="00E07FC8" w:rsidRDefault="74820610" w:rsidP="00E07FC8">
      <w:pPr>
        <w:rPr>
          <w:rFonts w:ascii="Verdana" w:hAnsi="Verdana" w:cs="Poppins Light"/>
          <w:noProof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>Transições e animações são técnicas em CSS que permitem criar efeitos visuais dinâmicos e suaves em elementos da página web. Elas ajudam a melhorar a experiência do usuário, tornando a interação com a interface mais fluida e interessante. Vamos ver cada uma delas:</w:t>
      </w:r>
    </w:p>
    <w:p w14:paraId="5408695F" w14:textId="37FBB4E0" w:rsidR="662F76D7" w:rsidRPr="00E07FC8" w:rsidRDefault="662F76D7" w:rsidP="00E07FC8">
      <w:pPr>
        <w:rPr>
          <w:rFonts w:ascii="Verdana" w:hAnsi="Verdana" w:cs="Poppins Light"/>
          <w:noProof/>
          <w:sz w:val="18"/>
          <w:szCs w:val="18"/>
        </w:rPr>
      </w:pPr>
    </w:p>
    <w:p w14:paraId="69773830" w14:textId="32CE577D" w:rsidR="74820610" w:rsidRPr="00E07FC8" w:rsidRDefault="74820610" w:rsidP="00E07FC8">
      <w:pPr>
        <w:rPr>
          <w:rFonts w:ascii="Verdana" w:hAnsi="Verdana" w:cs="Poppins Light"/>
          <w:noProof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Como usar? </w:t>
      </w:r>
    </w:p>
    <w:p w14:paraId="1A9F6EC7" w14:textId="768DD77D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 </w:t>
      </w:r>
    </w:p>
    <w:p w14:paraId="63CADE17" w14:textId="1E93EB98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Defina a </w:t>
      </w:r>
      <w:r w:rsidR="00C85597" w:rsidRPr="00E07FC8">
        <w:rPr>
          <w:rFonts w:ascii="Verdana" w:hAnsi="Verdana" w:cs="Poppins Light"/>
          <w:noProof/>
          <w:sz w:val="18"/>
          <w:szCs w:val="18"/>
        </w:rPr>
        <w:t>p</w:t>
      </w:r>
      <w:r w:rsidRPr="00E07FC8">
        <w:rPr>
          <w:rFonts w:ascii="Verdana" w:hAnsi="Verdana" w:cs="Poppins Light"/>
          <w:noProof/>
          <w:sz w:val="18"/>
          <w:szCs w:val="18"/>
        </w:rPr>
        <w:t xml:space="preserve">ropriedade: </w:t>
      </w:r>
    </w:p>
    <w:p w14:paraId="7E22A541" w14:textId="075A7F09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Você deve especificar quais propriedades CSS você quer animar. Isso é feito com a propriedade transition. </w:t>
      </w:r>
    </w:p>
    <w:p w14:paraId="522E2286" w14:textId="32E52FF9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 </w:t>
      </w:r>
    </w:p>
    <w:p w14:paraId="4FBE62E4" w14:textId="0823CCF7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Propriedades </w:t>
      </w:r>
      <w:r w:rsidR="00C85597" w:rsidRPr="00E07FC8">
        <w:rPr>
          <w:rFonts w:ascii="Verdana" w:hAnsi="Verdana" w:cs="Poppins Light"/>
          <w:noProof/>
          <w:sz w:val="18"/>
          <w:szCs w:val="18"/>
        </w:rPr>
        <w:t>p</w:t>
      </w:r>
      <w:r w:rsidRPr="00E07FC8">
        <w:rPr>
          <w:rFonts w:ascii="Verdana" w:hAnsi="Verdana" w:cs="Poppins Light"/>
          <w:noProof/>
          <w:sz w:val="18"/>
          <w:szCs w:val="18"/>
        </w:rPr>
        <w:t xml:space="preserve">rincipais da </w:t>
      </w:r>
      <w:r w:rsidR="00C85597" w:rsidRPr="00E07FC8">
        <w:rPr>
          <w:rFonts w:ascii="Verdana" w:hAnsi="Verdana" w:cs="Poppins Light"/>
          <w:noProof/>
          <w:sz w:val="18"/>
          <w:szCs w:val="18"/>
        </w:rPr>
        <w:t>t</w:t>
      </w:r>
      <w:r w:rsidRPr="00E07FC8">
        <w:rPr>
          <w:rFonts w:ascii="Verdana" w:hAnsi="Verdana" w:cs="Poppins Light"/>
          <w:noProof/>
          <w:sz w:val="18"/>
          <w:szCs w:val="18"/>
        </w:rPr>
        <w:t xml:space="preserve">ransição: </w:t>
      </w:r>
    </w:p>
    <w:p w14:paraId="7D4F1DF9" w14:textId="16911F7A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 </w:t>
      </w:r>
    </w:p>
    <w:p w14:paraId="67EE8ED7" w14:textId="719D1E66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transition-property: </w:t>
      </w:r>
      <w:r w:rsidR="00C85597" w:rsidRPr="00E07FC8">
        <w:rPr>
          <w:rFonts w:ascii="Verdana" w:hAnsi="Verdana" w:cs="Poppins Light"/>
          <w:noProof/>
          <w:sz w:val="18"/>
          <w:szCs w:val="18"/>
        </w:rPr>
        <w:t>e</w:t>
      </w:r>
      <w:r w:rsidRPr="00E07FC8">
        <w:rPr>
          <w:rFonts w:ascii="Verdana" w:hAnsi="Verdana" w:cs="Poppins Light"/>
          <w:noProof/>
          <w:sz w:val="18"/>
          <w:szCs w:val="18"/>
        </w:rPr>
        <w:t xml:space="preserve">specifica a propriedade que você deseja animar (por exemplo, width, background-color). </w:t>
      </w:r>
    </w:p>
    <w:p w14:paraId="0A56D81B" w14:textId="39ECE8CC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transition-duration: </w:t>
      </w:r>
      <w:r w:rsidR="00C85597" w:rsidRPr="00E07FC8">
        <w:rPr>
          <w:rFonts w:ascii="Verdana" w:hAnsi="Verdana" w:cs="Poppins Light"/>
          <w:noProof/>
          <w:sz w:val="18"/>
          <w:szCs w:val="18"/>
        </w:rPr>
        <w:t>d</w:t>
      </w:r>
      <w:r w:rsidRPr="00E07FC8">
        <w:rPr>
          <w:rFonts w:ascii="Verdana" w:hAnsi="Verdana" w:cs="Poppins Light"/>
          <w:noProof/>
          <w:sz w:val="18"/>
          <w:szCs w:val="18"/>
        </w:rPr>
        <w:t xml:space="preserve">efine a duração da transição (por exemplo, 0.5s para meio segundo). </w:t>
      </w:r>
    </w:p>
    <w:p w14:paraId="7DCD2BE3" w14:textId="650C6F7E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transition-timing-function: </w:t>
      </w:r>
      <w:r w:rsidR="00C85597" w:rsidRPr="00E07FC8">
        <w:rPr>
          <w:rFonts w:ascii="Verdana" w:hAnsi="Verdana" w:cs="Poppins Light"/>
          <w:noProof/>
          <w:sz w:val="18"/>
          <w:szCs w:val="18"/>
        </w:rPr>
        <w:t>d</w:t>
      </w:r>
      <w:r w:rsidRPr="00E07FC8">
        <w:rPr>
          <w:rFonts w:ascii="Verdana" w:hAnsi="Verdana" w:cs="Poppins Light"/>
          <w:noProof/>
          <w:sz w:val="18"/>
          <w:szCs w:val="18"/>
        </w:rPr>
        <w:t xml:space="preserve">efine o ritmo da transição (por exemplo, ease, linear, ease-in-out). </w:t>
      </w:r>
    </w:p>
    <w:p w14:paraId="118031B8" w14:textId="037C33AF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transition-delay: </w:t>
      </w:r>
      <w:r w:rsidR="00C85597" w:rsidRPr="00E07FC8">
        <w:rPr>
          <w:rFonts w:ascii="Verdana" w:hAnsi="Verdana" w:cs="Poppins Light"/>
          <w:noProof/>
          <w:sz w:val="18"/>
          <w:szCs w:val="18"/>
        </w:rPr>
        <w:t>d</w:t>
      </w:r>
      <w:r w:rsidRPr="00E07FC8">
        <w:rPr>
          <w:rFonts w:ascii="Verdana" w:hAnsi="Verdana" w:cs="Poppins Light"/>
          <w:noProof/>
          <w:sz w:val="18"/>
          <w:szCs w:val="18"/>
        </w:rPr>
        <w:t>efine um atraso antes que a transição comece (por exemplo, 0.2s).</w:t>
      </w:r>
    </w:p>
    <w:p w14:paraId="63FF77ED" w14:textId="12321CD6" w:rsidR="662F76D7" w:rsidRPr="00E07FC8" w:rsidRDefault="662F76D7" w:rsidP="00E07FC8">
      <w:pPr>
        <w:rPr>
          <w:rFonts w:ascii="Verdana" w:hAnsi="Verdana" w:cs="Poppins Light"/>
          <w:noProof/>
          <w:sz w:val="18"/>
          <w:szCs w:val="18"/>
        </w:rPr>
      </w:pPr>
    </w:p>
    <w:p w14:paraId="255070FA" w14:textId="64162D1B" w:rsidR="74820610" w:rsidRPr="00E07FC8" w:rsidRDefault="74820610" w:rsidP="00E07FC8">
      <w:pPr>
        <w:rPr>
          <w:rFonts w:ascii="Verdana" w:hAnsi="Verdana" w:cs="Poppins Light"/>
          <w:noProof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CSS exemplo </w:t>
      </w:r>
    </w:p>
    <w:p w14:paraId="500A4530" w14:textId="768735C5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.button { </w:t>
      </w:r>
    </w:p>
    <w:p w14:paraId="46A20ABF" w14:textId="26EE3CF8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background-color: blue; </w:t>
      </w:r>
    </w:p>
    <w:p w14:paraId="27F081A3" w14:textId="5864C57A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transition: background-color 0.5s ease-in-out; </w:t>
      </w:r>
    </w:p>
    <w:p w14:paraId="51018D6F" w14:textId="6234ECD5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} </w:t>
      </w:r>
    </w:p>
    <w:p w14:paraId="753D3060" w14:textId="4D528948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 </w:t>
      </w:r>
    </w:p>
    <w:p w14:paraId="4112BFBE" w14:textId="3A8EDDAA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.button:hover { </w:t>
      </w:r>
    </w:p>
    <w:p w14:paraId="44B5B0BE" w14:textId="0F3596E2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background-color: red; </w:t>
      </w:r>
    </w:p>
    <w:p w14:paraId="2694A4A5" w14:textId="291A754C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>}</w:t>
      </w:r>
    </w:p>
    <w:p w14:paraId="552D7AC7" w14:textId="0DA3F413" w:rsidR="662F76D7" w:rsidRPr="00E07FC8" w:rsidRDefault="662F76D7" w:rsidP="00E07FC8">
      <w:pPr>
        <w:rPr>
          <w:rFonts w:ascii="Verdana" w:hAnsi="Verdana" w:cs="Poppins Light"/>
          <w:noProof/>
          <w:sz w:val="18"/>
          <w:szCs w:val="18"/>
        </w:rPr>
      </w:pPr>
    </w:p>
    <w:p w14:paraId="080AB74A" w14:textId="41108F45" w:rsidR="74820610" w:rsidRPr="00E07FC8" w:rsidRDefault="74820610" w:rsidP="00E07FC8">
      <w:pPr>
        <w:rPr>
          <w:rFonts w:ascii="Verdana" w:hAnsi="Verdana" w:cs="Poppins Light"/>
          <w:noProof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>Neste exemplo, quando você passa o mouse sobre o botão, a cor de fundo muda de azul para vermelho suavemente ao longo de 0.5 segundos.</w:t>
      </w:r>
    </w:p>
    <w:p w14:paraId="0AAD5F12" w14:textId="41322C10" w:rsidR="74820610" w:rsidRPr="00E07FC8" w:rsidRDefault="74820610" w:rsidP="00E07FC8">
      <w:pPr>
        <w:rPr>
          <w:rFonts w:ascii="Verdana" w:hAnsi="Verdana" w:cs="Poppins Light"/>
          <w:noProof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Use a propriedade animation para aplicar a animação a um elemento. As propriedades relacionadas à animação incluem: </w:t>
      </w:r>
    </w:p>
    <w:p w14:paraId="09E81DE9" w14:textId="37E2A70C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animation-name: </w:t>
      </w:r>
      <w:r w:rsidR="00C85597" w:rsidRPr="00E07FC8">
        <w:rPr>
          <w:rFonts w:ascii="Verdana" w:hAnsi="Verdana" w:cs="Poppins Light"/>
          <w:noProof/>
          <w:sz w:val="18"/>
          <w:szCs w:val="18"/>
        </w:rPr>
        <w:t>n</w:t>
      </w:r>
      <w:r w:rsidRPr="00E07FC8">
        <w:rPr>
          <w:rFonts w:ascii="Verdana" w:hAnsi="Verdana" w:cs="Poppins Light"/>
          <w:noProof/>
          <w:sz w:val="18"/>
          <w:szCs w:val="18"/>
        </w:rPr>
        <w:t xml:space="preserve">ome da animação definida com @keyframes. </w:t>
      </w:r>
    </w:p>
    <w:p w14:paraId="78E8552F" w14:textId="681D67CC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animation-duration: </w:t>
      </w:r>
      <w:r w:rsidR="00C85597" w:rsidRPr="00E07FC8">
        <w:rPr>
          <w:rFonts w:ascii="Verdana" w:hAnsi="Verdana" w:cs="Poppins Light"/>
          <w:noProof/>
          <w:sz w:val="18"/>
          <w:szCs w:val="18"/>
        </w:rPr>
        <w:t>d</w:t>
      </w:r>
      <w:r w:rsidRPr="00E07FC8">
        <w:rPr>
          <w:rFonts w:ascii="Verdana" w:hAnsi="Verdana" w:cs="Poppins Light"/>
          <w:noProof/>
          <w:sz w:val="18"/>
          <w:szCs w:val="18"/>
        </w:rPr>
        <w:t xml:space="preserve">uração da animação. </w:t>
      </w:r>
    </w:p>
    <w:p w14:paraId="451708A3" w14:textId="3B360037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animation-timing-function: </w:t>
      </w:r>
      <w:r w:rsidR="00C85597" w:rsidRPr="00E07FC8">
        <w:rPr>
          <w:rFonts w:ascii="Verdana" w:hAnsi="Verdana" w:cs="Poppins Light"/>
          <w:noProof/>
          <w:sz w:val="18"/>
          <w:szCs w:val="18"/>
        </w:rPr>
        <w:t>r</w:t>
      </w:r>
      <w:r w:rsidRPr="00E07FC8">
        <w:rPr>
          <w:rFonts w:ascii="Verdana" w:hAnsi="Verdana" w:cs="Poppins Light"/>
          <w:noProof/>
          <w:sz w:val="18"/>
          <w:szCs w:val="18"/>
        </w:rPr>
        <w:t xml:space="preserve">itmo da animação. </w:t>
      </w:r>
    </w:p>
    <w:p w14:paraId="57BFA20E" w14:textId="530C6A80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animation-delay: </w:t>
      </w:r>
      <w:r w:rsidR="00C85597" w:rsidRPr="00E07FC8">
        <w:rPr>
          <w:rFonts w:ascii="Verdana" w:hAnsi="Verdana" w:cs="Poppins Light"/>
          <w:noProof/>
          <w:sz w:val="18"/>
          <w:szCs w:val="18"/>
        </w:rPr>
        <w:t>a</w:t>
      </w:r>
      <w:r w:rsidRPr="00E07FC8">
        <w:rPr>
          <w:rFonts w:ascii="Verdana" w:hAnsi="Verdana" w:cs="Poppins Light"/>
          <w:noProof/>
          <w:sz w:val="18"/>
          <w:szCs w:val="18"/>
        </w:rPr>
        <w:t xml:space="preserve">traso antes de iniciar a animação. </w:t>
      </w:r>
    </w:p>
    <w:p w14:paraId="1F19BDEF" w14:textId="2D720BD2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animation-iteration-count: </w:t>
      </w:r>
      <w:r w:rsidR="00C85597" w:rsidRPr="00E07FC8">
        <w:rPr>
          <w:rFonts w:ascii="Verdana" w:hAnsi="Verdana" w:cs="Poppins Light"/>
          <w:noProof/>
          <w:sz w:val="18"/>
          <w:szCs w:val="18"/>
        </w:rPr>
        <w:t>n</w:t>
      </w:r>
      <w:r w:rsidRPr="00E07FC8">
        <w:rPr>
          <w:rFonts w:ascii="Verdana" w:hAnsi="Verdana" w:cs="Poppins Light"/>
          <w:noProof/>
          <w:sz w:val="18"/>
          <w:szCs w:val="18"/>
        </w:rPr>
        <w:t xml:space="preserve">úmero de vezes que a animação deve repetir (pode ser infinite para repetir indefinidamente). </w:t>
      </w:r>
    </w:p>
    <w:p w14:paraId="0B2EC97E" w14:textId="210D32AD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animation-direction: </w:t>
      </w:r>
      <w:r w:rsidR="00C85597" w:rsidRPr="00E07FC8">
        <w:rPr>
          <w:rFonts w:ascii="Verdana" w:hAnsi="Verdana" w:cs="Poppins Light"/>
          <w:noProof/>
          <w:sz w:val="18"/>
          <w:szCs w:val="18"/>
        </w:rPr>
        <w:t>d</w:t>
      </w:r>
      <w:r w:rsidRPr="00E07FC8">
        <w:rPr>
          <w:rFonts w:ascii="Verdana" w:hAnsi="Verdana" w:cs="Poppins Light"/>
          <w:noProof/>
          <w:sz w:val="18"/>
          <w:szCs w:val="18"/>
        </w:rPr>
        <w:t>ireção da animação (por exemplo, normal, reverse, alternate).</w:t>
      </w:r>
    </w:p>
    <w:p w14:paraId="3EC37F0B" w14:textId="226CB749" w:rsidR="662F76D7" w:rsidRPr="00E07FC8" w:rsidRDefault="662F76D7" w:rsidP="00E07FC8">
      <w:pPr>
        <w:rPr>
          <w:rFonts w:ascii="Verdana" w:hAnsi="Verdana" w:cs="Poppins Light"/>
          <w:noProof/>
          <w:sz w:val="18"/>
          <w:szCs w:val="18"/>
        </w:rPr>
      </w:pPr>
    </w:p>
    <w:p w14:paraId="19FB472F" w14:textId="0CA4F01E" w:rsidR="74820610" w:rsidRPr="00E07FC8" w:rsidRDefault="74820610" w:rsidP="00E07FC8">
      <w:pPr>
        <w:rPr>
          <w:rFonts w:ascii="Verdana" w:hAnsi="Verdana" w:cs="Poppins Light"/>
          <w:noProof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@keyframes slideIn { </w:t>
      </w:r>
    </w:p>
    <w:p w14:paraId="3FE97D41" w14:textId="51E544B2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0% { </w:t>
      </w:r>
    </w:p>
    <w:p w14:paraId="2F0E454D" w14:textId="5DF3E33C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transform: translateX(-100%); </w:t>
      </w:r>
    </w:p>
    <w:p w14:paraId="67C216C8" w14:textId="4BA8FCA4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opacity: 0; </w:t>
      </w:r>
    </w:p>
    <w:p w14:paraId="1C2C07AB" w14:textId="02F231B1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} </w:t>
      </w:r>
    </w:p>
    <w:p w14:paraId="2D29CE7A" w14:textId="02B3B23B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100% { </w:t>
      </w:r>
    </w:p>
    <w:p w14:paraId="5781C231" w14:textId="783D5EBD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transform: translateX(0); </w:t>
      </w:r>
    </w:p>
    <w:p w14:paraId="256AA5FB" w14:textId="7CAEA2D0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opacity: 1; </w:t>
      </w:r>
    </w:p>
    <w:p w14:paraId="3E7306B1" w14:textId="21E7ED63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} </w:t>
      </w:r>
    </w:p>
    <w:p w14:paraId="07FA1905" w14:textId="28AD94F4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} </w:t>
      </w:r>
    </w:p>
    <w:p w14:paraId="499D22A5" w14:textId="139BB079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 </w:t>
      </w:r>
    </w:p>
    <w:p w14:paraId="774AF9D9" w14:textId="3C1175DA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lastRenderedPageBreak/>
        <w:t xml:space="preserve">.box { </w:t>
      </w:r>
    </w:p>
    <w:p w14:paraId="0883BAFA" w14:textId="3FA85443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 xml:space="preserve">animation: slideIn 1s ease-out forwards; </w:t>
      </w:r>
    </w:p>
    <w:p w14:paraId="09944327" w14:textId="67EF5B68" w:rsidR="74820610" w:rsidRPr="00E07FC8" w:rsidRDefault="74820610" w:rsidP="00E07FC8">
      <w:pPr>
        <w:rPr>
          <w:rFonts w:ascii="Verdana" w:hAnsi="Verdana"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>}</w:t>
      </w:r>
    </w:p>
    <w:p w14:paraId="67989BDB" w14:textId="7758F452" w:rsidR="662F76D7" w:rsidRPr="00E07FC8" w:rsidRDefault="662F76D7" w:rsidP="00E07FC8">
      <w:pPr>
        <w:rPr>
          <w:rFonts w:ascii="Verdana" w:hAnsi="Verdana" w:cs="Poppins Light"/>
          <w:noProof/>
          <w:sz w:val="18"/>
          <w:szCs w:val="18"/>
        </w:rPr>
      </w:pPr>
    </w:p>
    <w:p w14:paraId="40F03405" w14:textId="77777777" w:rsidR="00D20676" w:rsidRPr="00E07FC8" w:rsidRDefault="00D20676" w:rsidP="00E07FC8">
      <w:pPr>
        <w:rPr>
          <w:rFonts w:ascii="Verdana" w:hAnsi="Verdana" w:cs="Poppins Light"/>
          <w:noProof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>Para esta atividade, você vai criar uma pequena página web que simule um painel de controle de uma aplicação. A página deve ser responsiva e usar tanto Flexbox quanto Grid Layout para o posicionamento dos elementos. Adicionalmente, aplique transições e animações para melhorar a experiência visual.</w:t>
      </w:r>
    </w:p>
    <w:p w14:paraId="1C2D269D" w14:textId="505C0BC8" w:rsidR="662F76D7" w:rsidRPr="00E07FC8" w:rsidRDefault="662F76D7" w:rsidP="00E07FC8">
      <w:pPr>
        <w:rPr>
          <w:rFonts w:ascii="Verdana" w:hAnsi="Verdana" w:cs="Poppins Light"/>
          <w:noProof/>
          <w:sz w:val="18"/>
          <w:szCs w:val="18"/>
        </w:rPr>
      </w:pPr>
    </w:p>
    <w:p w14:paraId="5DD0F46E" w14:textId="095FF2BF" w:rsidR="00E255E5" w:rsidRPr="00E07FC8" w:rsidRDefault="00E255E5" w:rsidP="00E07FC8">
      <w:pPr>
        <w:rPr>
          <w:rFonts w:ascii="Verdana" w:hAnsi="Verdana" w:cs="Poppins Light"/>
          <w:noProof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>Ao terminar seus registros, registre-o na plataforma.</w:t>
      </w:r>
    </w:p>
    <w:p w14:paraId="4A00CF7F" w14:textId="77777777" w:rsidR="00E255E5" w:rsidRPr="00E07FC8" w:rsidRDefault="00E255E5" w:rsidP="00E07FC8">
      <w:pPr>
        <w:rPr>
          <w:rFonts w:ascii="Verdana" w:hAnsi="Verdana" w:cs="Poppins Light"/>
          <w:noProof/>
          <w:sz w:val="18"/>
          <w:szCs w:val="18"/>
        </w:rPr>
      </w:pPr>
    </w:p>
    <w:p w14:paraId="050BB83B" w14:textId="343E02DE" w:rsidR="00E227A8" w:rsidRPr="00E07FC8" w:rsidRDefault="00E227A8" w:rsidP="00E07FC8">
      <w:pPr>
        <w:rPr>
          <w:rFonts w:ascii="Verdana" w:hAnsi="Verdana"/>
          <w:b/>
          <w:bCs/>
          <w:noProof/>
          <w:sz w:val="18"/>
          <w:szCs w:val="18"/>
        </w:rPr>
      </w:pPr>
      <w:r w:rsidRPr="00E07FC8">
        <w:rPr>
          <w:rFonts w:ascii="Verdana" w:hAnsi="Verdana"/>
          <w:b/>
          <w:bCs/>
          <w:noProof/>
          <w:sz w:val="18"/>
          <w:szCs w:val="18"/>
        </w:rPr>
        <w:t>Lista de materiais</w:t>
      </w:r>
    </w:p>
    <w:p w14:paraId="2DA758A4" w14:textId="24F99BA7" w:rsidR="00E227A8" w:rsidRPr="00E07FC8" w:rsidRDefault="00C96A8D" w:rsidP="00E07FC8">
      <w:pPr>
        <w:rPr>
          <w:rFonts w:ascii="Verdana" w:hAnsi="Verdana" w:cs="Poppins Light"/>
          <w:noProof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>Computador com Internet</w:t>
      </w:r>
    </w:p>
    <w:p w14:paraId="1A62976A" w14:textId="714C92D7" w:rsidR="00E227A8" w:rsidRPr="00E07FC8" w:rsidRDefault="00C96A8D" w:rsidP="00E07FC8">
      <w:pPr>
        <w:rPr>
          <w:rFonts w:ascii="Verdana" w:hAnsi="Verdana" w:cs="Poppins Light"/>
          <w:noProof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>Caderno para anotações</w:t>
      </w:r>
    </w:p>
    <w:p w14:paraId="7371C8EE" w14:textId="77777777" w:rsidR="00DB514F" w:rsidRPr="00E07FC8" w:rsidRDefault="00C96A8D" w:rsidP="00E07FC8">
      <w:pPr>
        <w:rPr>
          <w:rFonts w:ascii="Verdana" w:hAnsi="Verdana" w:cs="Poppins Light"/>
          <w:noProof/>
          <w:sz w:val="18"/>
          <w:szCs w:val="18"/>
        </w:rPr>
      </w:pPr>
      <w:r w:rsidRPr="00E07FC8">
        <w:rPr>
          <w:rFonts w:ascii="Verdana" w:hAnsi="Verdana" w:cs="Poppins Light"/>
          <w:noProof/>
          <w:sz w:val="18"/>
          <w:szCs w:val="18"/>
        </w:rPr>
        <w:t>1 caneta</w:t>
      </w:r>
    </w:p>
    <w:p w14:paraId="356F7664" w14:textId="303ABDFD" w:rsidR="662F76D7" w:rsidRPr="00E07FC8" w:rsidRDefault="662F76D7" w:rsidP="00E07FC8">
      <w:pPr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</w:p>
    <w:p w14:paraId="087289F9" w14:textId="77777777" w:rsidR="00865C17" w:rsidRPr="00E07FC8" w:rsidRDefault="00865C17" w:rsidP="00E07FC8">
      <w:pPr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</w:p>
    <w:p w14:paraId="5850C951" w14:textId="3620192C" w:rsidR="00D20676" w:rsidRPr="00E07FC8" w:rsidRDefault="00D20676" w:rsidP="00E07FC8">
      <w:pPr>
        <w:rPr>
          <w:rFonts w:ascii="Verdana" w:hAnsi="Verdana" w:cs="Poppins Medium"/>
          <w:noProof/>
          <w:color w:val="000000" w:themeColor="text1"/>
          <w:sz w:val="18"/>
          <w:szCs w:val="18"/>
        </w:rPr>
      </w:pPr>
      <w:r w:rsidRPr="00E07FC8">
        <w:rPr>
          <w:rFonts w:ascii="Verdana" w:hAnsi="Verdana" w:cs="Poppins Medium"/>
          <w:b/>
          <w:bCs/>
          <w:noProof/>
          <w:color w:val="000000" w:themeColor="text1"/>
          <w:sz w:val="18"/>
          <w:szCs w:val="18"/>
        </w:rPr>
        <w:t>Requisitos:</w:t>
      </w:r>
    </w:p>
    <w:p w14:paraId="2E480F61" w14:textId="77777777" w:rsidR="00D20676" w:rsidRPr="00E07FC8" w:rsidRDefault="00D20676" w:rsidP="00E07FC8">
      <w:pPr>
        <w:rPr>
          <w:rFonts w:ascii="Verdana" w:hAnsi="Verdana" w:cs="Poppins Medium"/>
          <w:noProof/>
          <w:color w:val="000000" w:themeColor="text1"/>
          <w:sz w:val="18"/>
          <w:szCs w:val="18"/>
        </w:rPr>
      </w:pPr>
      <w:r w:rsidRPr="00E07FC8">
        <w:rPr>
          <w:rFonts w:ascii="Verdana" w:hAnsi="Verdana" w:cs="Poppins Medium"/>
          <w:b/>
          <w:bCs/>
          <w:noProof/>
          <w:color w:val="000000" w:themeColor="text1"/>
          <w:sz w:val="18"/>
          <w:szCs w:val="18"/>
        </w:rPr>
        <w:t>Estrutura HTML:</w:t>
      </w:r>
    </w:p>
    <w:p w14:paraId="1D82C5BF" w14:textId="77777777" w:rsidR="00D20676" w:rsidRPr="00E07FC8" w:rsidRDefault="00D20676" w:rsidP="00E07FC8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07FC8">
        <w:rPr>
          <w:rFonts w:ascii="Verdana" w:hAnsi="Verdana" w:cs="Poppins Light"/>
          <w:noProof/>
          <w:color w:val="000000" w:themeColor="text1"/>
          <w:sz w:val="18"/>
          <w:szCs w:val="18"/>
        </w:rPr>
        <w:t>Crie um contêiner principal com três seções: um menu lateral, um cabeçalho e um conteúdo principal.</w:t>
      </w:r>
    </w:p>
    <w:p w14:paraId="3CE8EB22" w14:textId="77777777" w:rsidR="00D20676" w:rsidRPr="00E07FC8" w:rsidRDefault="00D20676" w:rsidP="00E07FC8">
      <w:pPr>
        <w:rPr>
          <w:rFonts w:ascii="Verdana" w:hAnsi="Verdana" w:cs="Poppins Medium"/>
          <w:noProof/>
          <w:color w:val="000000" w:themeColor="text1"/>
          <w:sz w:val="18"/>
          <w:szCs w:val="18"/>
        </w:rPr>
      </w:pPr>
      <w:r w:rsidRPr="00E07FC8">
        <w:rPr>
          <w:rFonts w:ascii="Verdana" w:hAnsi="Verdana" w:cs="Poppins Medium"/>
          <w:b/>
          <w:bCs/>
          <w:noProof/>
          <w:color w:val="000000" w:themeColor="text1"/>
          <w:sz w:val="18"/>
          <w:szCs w:val="18"/>
        </w:rPr>
        <w:t>Layout com CSS:</w:t>
      </w:r>
    </w:p>
    <w:p w14:paraId="4E913A69" w14:textId="77777777" w:rsidR="00D20676" w:rsidRPr="00E07FC8" w:rsidRDefault="00D20676" w:rsidP="00E07FC8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07FC8">
        <w:rPr>
          <w:rFonts w:ascii="Verdana" w:hAnsi="Verdana" w:cs="Poppins Light"/>
          <w:noProof/>
          <w:color w:val="000000" w:themeColor="text1"/>
          <w:sz w:val="18"/>
          <w:szCs w:val="18"/>
        </w:rPr>
        <w:t>Use Grid Layout para organizar o menu lateral, cabeçalho e conteúdo principal.</w:t>
      </w:r>
    </w:p>
    <w:p w14:paraId="347ABDCA" w14:textId="77777777" w:rsidR="00D20676" w:rsidRPr="00E07FC8" w:rsidRDefault="00D20676" w:rsidP="00E07FC8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07FC8">
        <w:rPr>
          <w:rFonts w:ascii="Verdana" w:hAnsi="Verdana" w:cs="Poppins Light"/>
          <w:noProof/>
          <w:color w:val="000000" w:themeColor="text1"/>
          <w:sz w:val="18"/>
          <w:szCs w:val="18"/>
        </w:rPr>
        <w:t>No menu lateral, coloque uma lista de itens.</w:t>
      </w:r>
    </w:p>
    <w:p w14:paraId="63CFBA95" w14:textId="77777777" w:rsidR="00D20676" w:rsidRPr="00E07FC8" w:rsidRDefault="00D20676" w:rsidP="00E07FC8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07FC8">
        <w:rPr>
          <w:rFonts w:ascii="Verdana" w:hAnsi="Verdana" w:cs="Poppins Light"/>
          <w:noProof/>
          <w:color w:val="000000" w:themeColor="text1"/>
          <w:sz w:val="18"/>
          <w:szCs w:val="18"/>
        </w:rPr>
        <w:t>No cabeçalho, coloque um título e um botão.</w:t>
      </w:r>
    </w:p>
    <w:p w14:paraId="3335DBEB" w14:textId="77777777" w:rsidR="00D20676" w:rsidRPr="00E07FC8" w:rsidRDefault="00D20676" w:rsidP="00E07FC8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07FC8">
        <w:rPr>
          <w:rFonts w:ascii="Verdana" w:hAnsi="Verdana" w:cs="Poppins Light"/>
          <w:noProof/>
          <w:color w:val="000000" w:themeColor="text1"/>
          <w:sz w:val="18"/>
          <w:szCs w:val="18"/>
        </w:rPr>
        <w:t>No conteúdo principal, adicione três caixas de conteúdo.</w:t>
      </w:r>
    </w:p>
    <w:p w14:paraId="34428E87" w14:textId="77777777" w:rsidR="00D20676" w:rsidRPr="00E07FC8" w:rsidRDefault="00D20676" w:rsidP="00E07FC8">
      <w:pPr>
        <w:rPr>
          <w:rFonts w:ascii="Verdana" w:hAnsi="Verdana" w:cs="Poppins Medium"/>
          <w:noProof/>
          <w:color w:val="000000" w:themeColor="text1"/>
          <w:sz w:val="18"/>
          <w:szCs w:val="18"/>
        </w:rPr>
      </w:pPr>
      <w:r w:rsidRPr="00E07FC8">
        <w:rPr>
          <w:rFonts w:ascii="Verdana" w:hAnsi="Verdana" w:cs="Poppins Medium"/>
          <w:b/>
          <w:bCs/>
          <w:noProof/>
          <w:color w:val="000000" w:themeColor="text1"/>
          <w:sz w:val="18"/>
          <w:szCs w:val="18"/>
        </w:rPr>
        <w:t>Flexbox:</w:t>
      </w:r>
    </w:p>
    <w:p w14:paraId="7862A7CF" w14:textId="77777777" w:rsidR="00D20676" w:rsidRPr="00E07FC8" w:rsidRDefault="00D20676" w:rsidP="00E07FC8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07FC8">
        <w:rPr>
          <w:rFonts w:ascii="Verdana" w:hAnsi="Verdana" w:cs="Poppins Light"/>
          <w:noProof/>
          <w:color w:val="000000" w:themeColor="text1"/>
          <w:sz w:val="18"/>
          <w:szCs w:val="18"/>
        </w:rPr>
        <w:t>No menu lateral, utilize Flexbox para alinhar os itens da lista verticalmente.</w:t>
      </w:r>
    </w:p>
    <w:p w14:paraId="7BCC9713" w14:textId="132D7D49" w:rsidR="00D20676" w:rsidRPr="00E07FC8" w:rsidRDefault="00D20676" w:rsidP="00E07FC8">
      <w:pPr>
        <w:rPr>
          <w:rFonts w:ascii="Verdana" w:hAnsi="Verdana" w:cs="Poppins Medium"/>
          <w:noProof/>
          <w:color w:val="000000" w:themeColor="text1"/>
          <w:sz w:val="18"/>
          <w:szCs w:val="18"/>
        </w:rPr>
      </w:pPr>
      <w:r w:rsidRPr="00E07FC8">
        <w:rPr>
          <w:rFonts w:ascii="Verdana" w:hAnsi="Verdana" w:cs="Poppins Medium"/>
          <w:b/>
          <w:bCs/>
          <w:noProof/>
          <w:color w:val="000000" w:themeColor="text1"/>
          <w:sz w:val="18"/>
          <w:szCs w:val="18"/>
        </w:rPr>
        <w:t xml:space="preserve">Transições e </w:t>
      </w:r>
      <w:r w:rsidR="00C85597" w:rsidRPr="00E07FC8">
        <w:rPr>
          <w:rFonts w:ascii="Verdana" w:hAnsi="Verdana" w:cs="Poppins Medium"/>
          <w:b/>
          <w:bCs/>
          <w:noProof/>
          <w:color w:val="000000" w:themeColor="text1"/>
          <w:sz w:val="18"/>
          <w:szCs w:val="18"/>
        </w:rPr>
        <w:t>a</w:t>
      </w:r>
      <w:r w:rsidRPr="00E07FC8">
        <w:rPr>
          <w:rFonts w:ascii="Verdana" w:hAnsi="Verdana" w:cs="Poppins Medium"/>
          <w:b/>
          <w:bCs/>
          <w:noProof/>
          <w:color w:val="000000" w:themeColor="text1"/>
          <w:sz w:val="18"/>
          <w:szCs w:val="18"/>
        </w:rPr>
        <w:t>nimações:</w:t>
      </w:r>
    </w:p>
    <w:p w14:paraId="72CC9CE0" w14:textId="77777777" w:rsidR="00D20676" w:rsidRPr="00E07FC8" w:rsidRDefault="00D20676" w:rsidP="00E07FC8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07FC8">
        <w:rPr>
          <w:rFonts w:ascii="Verdana" w:hAnsi="Verdana" w:cs="Poppins Light"/>
          <w:noProof/>
          <w:color w:val="000000" w:themeColor="text1"/>
          <w:sz w:val="18"/>
          <w:szCs w:val="18"/>
        </w:rPr>
        <w:t>Adicione uma transição suave para a mudança de cor do botão no cabeçalho ao passar o mouse sobre ele.</w:t>
      </w:r>
    </w:p>
    <w:p w14:paraId="2EAB29A6" w14:textId="77777777" w:rsidR="00D20676" w:rsidRPr="00E07FC8" w:rsidRDefault="00D20676" w:rsidP="00E07FC8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07FC8">
        <w:rPr>
          <w:rFonts w:ascii="Verdana" w:hAnsi="Verdana" w:cs="Poppins Light"/>
          <w:noProof/>
          <w:color w:val="000000" w:themeColor="text1"/>
          <w:sz w:val="18"/>
          <w:szCs w:val="18"/>
        </w:rPr>
        <w:t>Aplique uma animação nas caixas de conteúdo para que elas deslizem para dentro da página quando carregadas.</w:t>
      </w:r>
    </w:p>
    <w:p w14:paraId="77698AE9" w14:textId="77777777" w:rsidR="00D20676" w:rsidRPr="00E07FC8" w:rsidRDefault="00D20676" w:rsidP="00E07FC8">
      <w:pPr>
        <w:rPr>
          <w:rFonts w:ascii="Verdana" w:hAnsi="Verdana" w:cs="Poppins Medium"/>
          <w:noProof/>
          <w:color w:val="000000" w:themeColor="text1"/>
          <w:sz w:val="18"/>
          <w:szCs w:val="18"/>
        </w:rPr>
      </w:pPr>
      <w:r w:rsidRPr="00E07FC8">
        <w:rPr>
          <w:rFonts w:ascii="Verdana" w:hAnsi="Verdana" w:cs="Poppins Medium"/>
          <w:b/>
          <w:bCs/>
          <w:noProof/>
          <w:color w:val="000000" w:themeColor="text1"/>
          <w:sz w:val="18"/>
          <w:szCs w:val="18"/>
        </w:rPr>
        <w:t>Entrega:</w:t>
      </w:r>
    </w:p>
    <w:p w14:paraId="27030308" w14:textId="18E967ED" w:rsidR="00D20676" w:rsidRPr="00E07FC8" w:rsidRDefault="00D20676" w:rsidP="00E07FC8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07FC8">
        <w:rPr>
          <w:rFonts w:ascii="Verdana" w:hAnsi="Verdana" w:cs="Poppins Light"/>
          <w:noProof/>
          <w:color w:val="000000" w:themeColor="text1"/>
          <w:sz w:val="18"/>
          <w:szCs w:val="18"/>
        </w:rPr>
        <w:t>Caso não seja possível enviar os arquivos na plataforma, envie o código HTML e CSS em um arquivo ZIP.</w:t>
      </w:r>
    </w:p>
    <w:p w14:paraId="331C7347" w14:textId="77777777" w:rsidR="001B7046" w:rsidRPr="00E07FC8" w:rsidRDefault="001B7046" w:rsidP="00E07FC8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E7CFEE5" w14:textId="6F0512A0" w:rsidR="007E00CC" w:rsidRPr="00E07FC8" w:rsidRDefault="00340A52" w:rsidP="00E07FC8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07FC8">
        <w:rPr>
          <w:rFonts w:ascii="Verdana" w:hAnsi="Verdana" w:cs="Poppins Light"/>
          <w:noProof/>
          <w:color w:val="000000" w:themeColor="text1"/>
          <w:sz w:val="18"/>
          <w:szCs w:val="18"/>
        </w:rPr>
        <w:t>&lt;/html&gt;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7E00CC" w:rsidRPr="00E07FC8" w14:paraId="35431A16" w14:textId="77777777" w:rsidTr="004A4CC3">
        <w:tc>
          <w:tcPr>
            <w:tcW w:w="8919" w:type="dxa"/>
          </w:tcPr>
          <w:p w14:paraId="771A2235" w14:textId="666AE9A1" w:rsidR="007E00CC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Dicas:</w:t>
            </w:r>
          </w:p>
          <w:p w14:paraId="7313FF08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Estrutura HTML</w:t>
            </w:r>
          </w:p>
          <w:p w14:paraId="612BD0DD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&lt;!DOCTYPE html&gt;</w:t>
            </w:r>
          </w:p>
          <w:p w14:paraId="68F88AF8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&lt;html lang="pt-BR"&gt;</w:t>
            </w:r>
          </w:p>
          <w:p w14:paraId="21F84062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&lt;head&gt;</w:t>
            </w:r>
          </w:p>
          <w:p w14:paraId="4BCAC5D8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&lt;meta charset="UTF-8"&gt;</w:t>
            </w:r>
          </w:p>
          <w:p w14:paraId="3D14CBEE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&lt;meta name="viewport" content="width=device-width, initial-scale=1.0"&gt;</w:t>
            </w:r>
          </w:p>
          <w:p w14:paraId="61E048D8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&lt;title&gt;Exemplo de Layout&lt;/title&gt;</w:t>
            </w:r>
          </w:p>
          <w:p w14:paraId="74576912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&lt;link rel="stylesheet" href="styles.css"&gt;</w:t>
            </w:r>
          </w:p>
          <w:p w14:paraId="5866D93D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&lt;/head&gt;</w:t>
            </w:r>
          </w:p>
          <w:p w14:paraId="7CA8E32E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&lt;body&gt;</w:t>
            </w:r>
          </w:p>
          <w:p w14:paraId="76205CBC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&lt;div class="container"&gt;</w:t>
            </w:r>
          </w:p>
          <w:p w14:paraId="52929068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&lt;aside class="menu-lateral"&gt;</w:t>
            </w:r>
          </w:p>
          <w:p w14:paraId="5BBAC636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    &lt;h2&gt;Menu&lt;/h2&gt;</w:t>
            </w:r>
          </w:p>
          <w:p w14:paraId="2752FD0E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    &lt;ul&gt;</w:t>
            </w:r>
          </w:p>
          <w:p w14:paraId="35C2CA18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        &lt;li&gt;&lt;a href="#"&gt;Item 1&lt;/a&gt;&lt;/li&gt;</w:t>
            </w:r>
          </w:p>
          <w:p w14:paraId="0CCFC38D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        &lt;li&gt;&lt;a href="#"&gt;Item 2&lt;/a&gt;&lt;/li&gt;</w:t>
            </w:r>
          </w:p>
          <w:p w14:paraId="198DC0FB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        &lt;li&gt;&lt;a href="#"&gt;Item 3&lt;/a&gt;&lt;/li&gt;</w:t>
            </w:r>
          </w:p>
          <w:p w14:paraId="6E311EF8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    &lt;/ul&gt;</w:t>
            </w:r>
          </w:p>
          <w:p w14:paraId="6D7DFC5D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&lt;/aside&gt;</w:t>
            </w:r>
          </w:p>
          <w:p w14:paraId="154767C2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&lt;header class="cabecalho"&gt;</w:t>
            </w:r>
          </w:p>
          <w:p w14:paraId="6F644D93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    &lt;h1&gt;Meu Site&lt;/h1&gt;</w:t>
            </w:r>
          </w:p>
          <w:p w14:paraId="7600E0E8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    &lt;button class="btn-animate"&gt;Clique Aqui&lt;/button&gt;</w:t>
            </w:r>
          </w:p>
          <w:p w14:paraId="1AC122B0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&lt;/header&gt;</w:t>
            </w:r>
          </w:p>
          <w:p w14:paraId="7E5C7DE5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&lt;main class="principal"&gt;</w:t>
            </w:r>
          </w:p>
          <w:p w14:paraId="3D56B0BA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    &lt;div class="content-box"&gt;Conteúdo 1&lt;/div&gt;</w:t>
            </w:r>
          </w:p>
          <w:p w14:paraId="41C6B732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    &lt;div class="content-box"&gt;Conteúdo 2&lt;/div&gt;</w:t>
            </w:r>
          </w:p>
          <w:p w14:paraId="7F6EDB04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lastRenderedPageBreak/>
              <w:t xml:space="preserve">            &lt;div class="content-box"&gt;Conteúdo 3&lt;/div&gt;</w:t>
            </w:r>
          </w:p>
          <w:p w14:paraId="5AD53132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&lt;/main&gt;</w:t>
            </w:r>
          </w:p>
          <w:p w14:paraId="3FCD3809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&lt;/div&gt;</w:t>
            </w:r>
          </w:p>
          <w:p w14:paraId="3EEB8830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&lt;/body&gt;</w:t>
            </w:r>
          </w:p>
          <w:p w14:paraId="6CD467E3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&lt;/html&gt;</w:t>
            </w:r>
          </w:p>
          <w:p w14:paraId="5634624D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</w:p>
          <w:p w14:paraId="0A81E59F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O código HTML apresentado define a estrutura básica de uma página web. Vamos analisar cada parte:</w:t>
            </w:r>
          </w:p>
          <w:p w14:paraId="3452BCF5" w14:textId="28FC843D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&lt;!DOCTYPE html&gt;: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Esta declaração indica ao navegador que o documento é um documento HTML5.</w:t>
            </w:r>
          </w:p>
          <w:p w14:paraId="6527E5AF" w14:textId="4D533D39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 xml:space="preserve"> &lt;html lang="pt-BR"&gt;: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o idioma do documento como português do Brasil. Isso é importante para a acessibilidade e para que o navegador possa renderizar corretamente caracteres especiais e acentuação.</w:t>
            </w:r>
          </w:p>
          <w:p w14:paraId="46A34CE1" w14:textId="4DC0F2E8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 xml:space="preserve"> &lt;head&gt;: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Contém metadados sobre a página, como o título, charset e informações para o navegador.</w:t>
            </w:r>
          </w:p>
          <w:p w14:paraId="01C93992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&lt;meta charset="UTF-8"&gt;: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o conjunto de caracteres utilizado na página. UTF-8 é um padrão amplamente utilizado que suporta uma ampla variedade de caracteres.</w:t>
            </w:r>
          </w:p>
          <w:p w14:paraId="1FB243BF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&lt;meta name="viewport" content="width=device-width, initial-scale=1.0"&gt;: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Configura a viewport para dispositivos móveis, garantindo que a página seja exibida corretamente em diferentes tamanhos de tela.   </w:t>
            </w:r>
          </w:p>
          <w:p w14:paraId="1D2B2A6F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&lt;title&gt;Exemplo de Layout&lt;/title&gt;: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o título da página, que é exibido na barra de título do navegador.</w:t>
            </w:r>
          </w:p>
          <w:p w14:paraId="1C07B194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&lt;link rel="stylesheet" href="styles.css"&gt;: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Inclui um arquivo CSS externo chamado "styles.css", que contém as regras de estilo para a página.</w:t>
            </w:r>
          </w:p>
          <w:p w14:paraId="6E3438A7" w14:textId="26134824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&lt;body&gt;: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Contém o conteúdo visível da página.</w:t>
            </w:r>
          </w:p>
          <w:p w14:paraId="646E6038" w14:textId="77777777" w:rsidR="00EE6167" w:rsidRPr="00E07FC8" w:rsidRDefault="00EE6167" w:rsidP="00E07FC8">
            <w:pPr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Layout da Página</w:t>
            </w:r>
          </w:p>
          <w:p w14:paraId="796E206D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O código utiliza um layout de três colunas:</w:t>
            </w:r>
          </w:p>
          <w:p w14:paraId="10DEFEDF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&lt;aside class="menu-lateral"&gt;: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a seção lateral para o menu de navegação.</w:t>
            </w:r>
          </w:p>
          <w:p w14:paraId="55E45B7F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&lt;header class="cabecalho"&gt;: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o cabeçalho da página, contendo o título e um botão.</w:t>
            </w:r>
          </w:p>
          <w:p w14:paraId="3496F09A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&lt;main class="principal"&gt;: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a seção principal da página, onde o conteúdo principal será exibido.</w:t>
            </w:r>
          </w:p>
          <w:p w14:paraId="1D991924" w14:textId="77777777" w:rsidR="00EE6167" w:rsidRPr="00E07FC8" w:rsidRDefault="00EE6167" w:rsidP="00E07FC8">
            <w:pPr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Elementos e Classes</w:t>
            </w:r>
          </w:p>
          <w:p w14:paraId="156641B6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&lt;div class="container"&gt;: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Cria um contêiner para organizar os elementos da página.</w:t>
            </w:r>
          </w:p>
          <w:p w14:paraId="0EF3AF79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&lt;ul&gt; e &lt;li&gt;: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Usados para criar uma lista não ordenada.</w:t>
            </w:r>
          </w:p>
          <w:p w14:paraId="359F6BF5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&lt;a href="#"&gt;: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Cria um link para outra página ou seção da página.</w:t>
            </w:r>
          </w:p>
          <w:p w14:paraId="3FFD55EB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&lt;button class="btn-animate"&gt;: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Cria um botão.</w:t>
            </w:r>
          </w:p>
          <w:p w14:paraId="74D5EFE2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Classes CSS: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As classes CSS definidas no arquivo "styles.css" serão usadas para estilizar os elementos da página.</w:t>
            </w:r>
          </w:p>
          <w:p w14:paraId="278DFDAB" w14:textId="77777777" w:rsidR="00EE6167" w:rsidRPr="00E07FC8" w:rsidRDefault="00EE6167" w:rsidP="00E07FC8">
            <w:pPr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</w:pPr>
          </w:p>
          <w:p w14:paraId="13779D39" w14:textId="2FFE906F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Agora vamos trabalhar no arquivo CSS (styles.css)</w:t>
            </w:r>
          </w:p>
          <w:p w14:paraId="6ED761A1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/* Layout base com Grid */</w:t>
            </w:r>
          </w:p>
          <w:p w14:paraId="57C95A18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body {</w:t>
            </w:r>
          </w:p>
          <w:p w14:paraId="62922741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margin: 0;</w:t>
            </w:r>
          </w:p>
          <w:p w14:paraId="1BF8CEF8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font-family: Arial, sans-serif;</w:t>
            </w:r>
          </w:p>
          <w:p w14:paraId="3328B837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display: grid;</w:t>
            </w:r>
          </w:p>
          <w:p w14:paraId="3C2FF1B1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grid-template-areas:</w:t>
            </w:r>
          </w:p>
          <w:p w14:paraId="1657F9BB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"menu cabecalho"</w:t>
            </w:r>
          </w:p>
          <w:p w14:paraId="48143A06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"menu principal";</w:t>
            </w:r>
          </w:p>
          <w:p w14:paraId="4B02CFC5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grid-template-columns: 200px 1fr;</w:t>
            </w:r>
          </w:p>
          <w:p w14:paraId="45E99F5E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gap: 10px;</w:t>
            </w:r>
          </w:p>
          <w:p w14:paraId="2E93BB15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}</w:t>
            </w:r>
          </w:p>
          <w:p w14:paraId="747CD79D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/* Menu Lateral */</w:t>
            </w:r>
          </w:p>
          <w:p w14:paraId="74688AB5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.menu-lateral {</w:t>
            </w:r>
          </w:p>
          <w:p w14:paraId="699E3883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grid-area: menu;</w:t>
            </w:r>
          </w:p>
          <w:p w14:paraId="75EAF60B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background-color: #f0f0f0;</w:t>
            </w:r>
          </w:p>
          <w:p w14:paraId="51EDF8E2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padding: 15px;</w:t>
            </w:r>
          </w:p>
          <w:p w14:paraId="3171DDBB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}</w:t>
            </w:r>
          </w:p>
          <w:p w14:paraId="78540A6C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.menu-lateral ul {</w:t>
            </w:r>
          </w:p>
          <w:p w14:paraId="4B20D9FA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list-style: none;</w:t>
            </w:r>
          </w:p>
          <w:p w14:paraId="465738B1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padding: 0;</w:t>
            </w:r>
          </w:p>
          <w:p w14:paraId="1B26B538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}</w:t>
            </w:r>
          </w:p>
          <w:p w14:paraId="3702F3CB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.menu-lateral li {</w:t>
            </w:r>
          </w:p>
          <w:p w14:paraId="074F9368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lastRenderedPageBreak/>
              <w:t xml:space="preserve">    margin: 10px 0;</w:t>
            </w:r>
          </w:p>
          <w:p w14:paraId="12D6BC66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}</w:t>
            </w:r>
          </w:p>
          <w:p w14:paraId="530650B2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.menu-lateral a {</w:t>
            </w:r>
          </w:p>
          <w:p w14:paraId="3452ACFC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text-decoration: none;</w:t>
            </w:r>
          </w:p>
          <w:p w14:paraId="62C2FDBC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color: #333;</w:t>
            </w:r>
          </w:p>
          <w:p w14:paraId="6D8D0C5B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}</w:t>
            </w:r>
          </w:p>
          <w:p w14:paraId="571FF0F3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/* Cabeçalho */</w:t>
            </w:r>
          </w:p>
          <w:p w14:paraId="7F6B77B6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.cabecalho {</w:t>
            </w:r>
          </w:p>
          <w:p w14:paraId="58DC6E5D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grid-area: cabecalho;</w:t>
            </w:r>
          </w:p>
          <w:p w14:paraId="1B82B955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background: linear-gradient(90deg, #007bff, #00d084);</w:t>
            </w:r>
          </w:p>
          <w:p w14:paraId="010CB9AA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color: white;</w:t>
            </w:r>
          </w:p>
          <w:p w14:paraId="603B62AE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padding: 15px;</w:t>
            </w:r>
          </w:p>
          <w:p w14:paraId="6145A8B1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display: flex;</w:t>
            </w:r>
          </w:p>
          <w:p w14:paraId="486580CB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justify-content: space-between;</w:t>
            </w:r>
          </w:p>
          <w:p w14:paraId="790AB433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align-items: center;</w:t>
            </w:r>
          </w:p>
          <w:p w14:paraId="2AAFFB2B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}</w:t>
            </w:r>
          </w:p>
          <w:p w14:paraId="3C43772A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.cabecalho h1 {</w:t>
            </w:r>
          </w:p>
          <w:p w14:paraId="033F583C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margin: 0;</w:t>
            </w:r>
          </w:p>
          <w:p w14:paraId="30289E56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}</w:t>
            </w:r>
          </w:p>
          <w:p w14:paraId="214F06FD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/* Botão com Transição e Animação */</w:t>
            </w:r>
          </w:p>
          <w:p w14:paraId="6FCBD5CC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.btn-animate {</w:t>
            </w:r>
          </w:p>
          <w:p w14:paraId="79D5F4A8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background-color: #fff;</w:t>
            </w:r>
          </w:p>
          <w:p w14:paraId="2017D37C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color: #007bff;</w:t>
            </w:r>
          </w:p>
          <w:p w14:paraId="4D18F8AA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border: 2px solid #007bff;</w:t>
            </w:r>
          </w:p>
          <w:p w14:paraId="52086993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padding: 10px 20px;</w:t>
            </w:r>
          </w:p>
          <w:p w14:paraId="27C701BF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cursor: pointer;</w:t>
            </w:r>
          </w:p>
          <w:p w14:paraId="189AD1F5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transition: background-color 0.3s, color 0.3s;</w:t>
            </w:r>
          </w:p>
          <w:p w14:paraId="0675681E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}</w:t>
            </w:r>
          </w:p>
          <w:p w14:paraId="6127FEA5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.btn-animate:hover {</w:t>
            </w:r>
          </w:p>
          <w:p w14:paraId="5660DF2D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background-color: #007bff;</w:t>
            </w:r>
          </w:p>
          <w:p w14:paraId="5D5E9604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color: white;</w:t>
            </w:r>
          </w:p>
          <w:p w14:paraId="10ADFB09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}</w:t>
            </w:r>
          </w:p>
          <w:p w14:paraId="7D844B1A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/* Conteúdo Principal */</w:t>
            </w:r>
          </w:p>
          <w:p w14:paraId="5742258C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.principal {</w:t>
            </w:r>
          </w:p>
          <w:p w14:paraId="1FA74480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grid-area: principal;</w:t>
            </w:r>
          </w:p>
          <w:p w14:paraId="6EFBB7C4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display: flex;</w:t>
            </w:r>
          </w:p>
          <w:p w14:paraId="49C5CF2A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flex-direction: column;</w:t>
            </w:r>
          </w:p>
          <w:p w14:paraId="44A96CED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gap: 10px;</w:t>
            </w:r>
          </w:p>
          <w:p w14:paraId="32C4A4CD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padding: 15px;</w:t>
            </w:r>
          </w:p>
          <w:p w14:paraId="3CF32B1C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}</w:t>
            </w:r>
          </w:p>
          <w:p w14:paraId="57C99475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.content-box {</w:t>
            </w:r>
          </w:p>
          <w:p w14:paraId="6B512AB0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background-color: #e0e0e0;</w:t>
            </w:r>
          </w:p>
          <w:p w14:paraId="23DF8824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padding: 20px;</w:t>
            </w:r>
          </w:p>
          <w:p w14:paraId="51769DA0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border-radius: 5px;</w:t>
            </w:r>
          </w:p>
          <w:p w14:paraId="4E89E714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animation: slideIn 0.5s ease-out;</w:t>
            </w:r>
          </w:p>
          <w:p w14:paraId="1B72CFF2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}</w:t>
            </w:r>
          </w:p>
          <w:p w14:paraId="1EA03D0D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/* Animação */</w:t>
            </w:r>
          </w:p>
          <w:p w14:paraId="0452CFCD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@keyframes slideIn {</w:t>
            </w:r>
          </w:p>
          <w:p w14:paraId="77FAA829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from {</w:t>
            </w:r>
          </w:p>
          <w:p w14:paraId="6612320A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opacity: 0;</w:t>
            </w:r>
          </w:p>
          <w:p w14:paraId="6316A14B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transform: translateY(20px);</w:t>
            </w:r>
          </w:p>
          <w:p w14:paraId="76369727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}</w:t>
            </w:r>
          </w:p>
          <w:p w14:paraId="2751BC5D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to {</w:t>
            </w:r>
          </w:p>
          <w:p w14:paraId="05B405BE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opacity: 1;</w:t>
            </w:r>
          </w:p>
          <w:p w14:paraId="664D0836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transform: translateY(0);</w:t>
            </w:r>
          </w:p>
          <w:p w14:paraId="3440F6AE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}</w:t>
            </w:r>
          </w:p>
          <w:p w14:paraId="3B443CBD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}</w:t>
            </w:r>
          </w:p>
          <w:p w14:paraId="43DAFC19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/* Responsividade */</w:t>
            </w:r>
          </w:p>
          <w:p w14:paraId="430611F7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@media (max-width: 768px) {</w:t>
            </w:r>
          </w:p>
          <w:p w14:paraId="5AEC0420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body {</w:t>
            </w:r>
          </w:p>
          <w:p w14:paraId="2B671FD6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grid-template-columns: 1fr;</w:t>
            </w:r>
          </w:p>
          <w:p w14:paraId="2E3D10E9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grid-template-areas:</w:t>
            </w:r>
          </w:p>
          <w:p w14:paraId="77BE8F03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lastRenderedPageBreak/>
              <w:t xml:space="preserve">            "cabecalho"</w:t>
            </w:r>
          </w:p>
          <w:p w14:paraId="64815428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    "principal";</w:t>
            </w:r>
          </w:p>
          <w:p w14:paraId="50867C4A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}</w:t>
            </w:r>
          </w:p>
          <w:p w14:paraId="525B0317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.menu-lateral {</w:t>
            </w:r>
          </w:p>
          <w:p w14:paraId="08926BE4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display: none;</w:t>
            </w:r>
          </w:p>
          <w:p w14:paraId="7441B7D5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}</w:t>
            </w:r>
          </w:p>
          <w:p w14:paraId="18365474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}</w:t>
            </w:r>
          </w:p>
          <w:p w14:paraId="7752932B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@media (max-width: 1024px) and (min-width: 769px) {</w:t>
            </w:r>
          </w:p>
          <w:p w14:paraId="35E4DF31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body {</w:t>
            </w:r>
          </w:p>
          <w:p w14:paraId="28533D55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grid-template-columns: 180px 1fr;</w:t>
            </w:r>
          </w:p>
          <w:p w14:paraId="1C64BA40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}</w:t>
            </w:r>
          </w:p>
          <w:p w14:paraId="5F49F0F4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.menu-lateral {</w:t>
            </w:r>
          </w:p>
          <w:p w14:paraId="32ADBA53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    width: 180px;</w:t>
            </w:r>
          </w:p>
          <w:p w14:paraId="4DD1DB64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   }</w:t>
            </w:r>
          </w:p>
          <w:p w14:paraId="06DA71FC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}</w:t>
            </w:r>
          </w:p>
          <w:p w14:paraId="04CE1B17" w14:textId="0C2681F4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>O código CSS apresentado definiu o estilo visual da página HTML. Vamos analisar cada parte:</w:t>
            </w:r>
          </w:p>
          <w:p w14:paraId="71F1E4CB" w14:textId="77777777" w:rsidR="00EE6167" w:rsidRPr="00E07FC8" w:rsidRDefault="00EE6167" w:rsidP="00E07FC8">
            <w:pPr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Layout Base com Grid</w:t>
            </w:r>
          </w:p>
          <w:p w14:paraId="67E33CB9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body { ... }: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as propriedades gerais do corpo da página, como margem, fonte e layout.</w:t>
            </w:r>
          </w:p>
          <w:p w14:paraId="139D8483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display: grid;: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Configura o elemento &lt;body&gt; para usar o layout em grid, permitindo posicionar os elementos de forma flexível.</w:t>
            </w:r>
          </w:p>
          <w:p w14:paraId="1CF1605F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grid-template-areas: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as áreas de grid para os elementos. Neste caso, o layout é dividido em duas áreas: "menu" e "principal".</w:t>
            </w:r>
          </w:p>
          <w:p w14:paraId="730ADAA0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grid-template-columns: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a largura das colunas do grid. A primeira coluna tem 200 pixels e a segunda ocupa o restante do espaço.</w:t>
            </w:r>
          </w:p>
          <w:p w14:paraId="02721C39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gap: 10px;: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o espaço entre os elementos do grid.</w:t>
            </w:r>
          </w:p>
          <w:p w14:paraId="6EB15FFD" w14:textId="77777777" w:rsidR="00EE6167" w:rsidRPr="00E07FC8" w:rsidRDefault="00EE6167" w:rsidP="00E07FC8">
            <w:pPr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Menu Lateral</w:t>
            </w:r>
          </w:p>
          <w:p w14:paraId="25BC7057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.menu-lateral { ... }: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o estilo da seção lateral do menu.</w:t>
            </w:r>
          </w:p>
          <w:p w14:paraId="492E74B9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grid-area: menu;: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Associa essa classe à área de grid "menu".</w:t>
            </w:r>
          </w:p>
          <w:p w14:paraId="1640C31D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background-color: #f0f0f0;: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a cor de fundo do menu.</w:t>
            </w:r>
          </w:p>
          <w:p w14:paraId="4D89E436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padding: 15px;: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Adiciona espaçamento interno ao menu.</w:t>
            </w:r>
          </w:p>
          <w:p w14:paraId="3E04B9B1" w14:textId="77777777" w:rsidR="00EE6167" w:rsidRPr="00E07FC8" w:rsidRDefault="00EE6167" w:rsidP="00E07FC8">
            <w:pPr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Cabeçalho</w:t>
            </w:r>
          </w:p>
          <w:p w14:paraId="56549F7B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.cabecalho { ... }: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o estilo do cabeçalho.</w:t>
            </w:r>
          </w:p>
          <w:p w14:paraId="077705E8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grid-area: cabecalho;: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Associa essa classe à área de grid "cabecalho".</w:t>
            </w:r>
          </w:p>
          <w:p w14:paraId="7C2A4F0C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background: linear-gradient(90deg, #007bff, #00d084);: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um gradiente de cores para o fundo.</w:t>
            </w:r>
          </w:p>
          <w:p w14:paraId="7E278148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color: white;: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a cor do texto.</w:t>
            </w:r>
          </w:p>
          <w:p w14:paraId="4C97A629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display: flex;: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Configura o cabeçalho para usar o layout flexbox.</w:t>
            </w:r>
          </w:p>
          <w:p w14:paraId="70CE483C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justify-content: space-between;: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Distribui os elementos dentro do cabeçalho de forma uniforme.</w:t>
            </w:r>
          </w:p>
          <w:p w14:paraId="34B621BB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align-items: center;: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Alinha os elementos verticalmente no centro.</w:t>
            </w:r>
          </w:p>
          <w:p w14:paraId="4A38C731" w14:textId="77777777" w:rsidR="00EE6167" w:rsidRPr="00E07FC8" w:rsidRDefault="00EE6167" w:rsidP="00E07FC8">
            <w:pPr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Botão com Transição e Animação</w:t>
            </w:r>
          </w:p>
          <w:p w14:paraId="7F3E8ED8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.btn-animate { ... }: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o estilo do botão.</w:t>
            </w:r>
          </w:p>
          <w:p w14:paraId="1DFAF1D4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transition: background-color 0.3s, color 0.3s;: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Aplica uma transição para as propriedades de cor e fundo do botão, criando um efeito de animação quando o botão é hoverado.</w:t>
            </w:r>
          </w:p>
          <w:p w14:paraId="3F1C0125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.btn-animate:hover { ... }: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o estilo do botão quando o mouse está sobre ele.</w:t>
            </w:r>
          </w:p>
          <w:p w14:paraId="3064CBF3" w14:textId="77777777" w:rsidR="00EE6167" w:rsidRPr="00E07FC8" w:rsidRDefault="00EE6167" w:rsidP="00E07FC8">
            <w:pPr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Conteúdo Principal</w:t>
            </w:r>
          </w:p>
          <w:p w14:paraId="25F0E526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.principal { ... }: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o estilo da seção principal.</w:t>
            </w:r>
          </w:p>
          <w:p w14:paraId="25939B4D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display: flex;: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Configura a seção principal para usar o layout flexbox.</w:t>
            </w:r>
          </w:p>
          <w:p w14:paraId="2AB9B12A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flex-direction: column;: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Orienta os elementos na direção vertical.</w:t>
            </w:r>
          </w:p>
          <w:p w14:paraId="30CE6A15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gap: 10px;: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o espaço entre os elementos.</w:t>
            </w:r>
          </w:p>
          <w:p w14:paraId="79C86897" w14:textId="77777777" w:rsidR="00EE6167" w:rsidRPr="00E07FC8" w:rsidRDefault="00EE6167" w:rsidP="00E07FC8">
            <w:pPr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Animação</w:t>
            </w:r>
          </w:p>
          <w:p w14:paraId="18615534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@keyframes slideIn { ... }: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uma animação chamada "slideIn" que desliza os elementos para baixo.</w:t>
            </w:r>
          </w:p>
          <w:p w14:paraId="690E788A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.content-box { ... }: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Aplica a animação "slideIn" ao elemento .content-box.</w:t>
            </w:r>
          </w:p>
          <w:p w14:paraId="6B333F5D" w14:textId="77777777" w:rsidR="00EE6167" w:rsidRPr="00E07FC8" w:rsidRDefault="00EE6167" w:rsidP="00E07FC8">
            <w:pPr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Responsividade</w:t>
            </w:r>
          </w:p>
          <w:p w14:paraId="2812CEF1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@media (max-width: 768px) { ... }: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estilos para dispositivos com largura máxima de 768 pixels.</w:t>
            </w:r>
          </w:p>
          <w:p w14:paraId="7499CCA3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  <w:r w:rsidRPr="00E07FC8">
              <w:rPr>
                <w:rFonts w:ascii="Verdana" w:hAnsi="Verdana" w:cs="Poppins Light"/>
                <w:b/>
                <w:bCs/>
                <w:noProof/>
                <w:sz w:val="18"/>
                <w:szCs w:val="18"/>
              </w:rPr>
              <w:t>@media (max-width: 1024px) and (min-width: 769px) { ... }:</w:t>
            </w:r>
            <w:r w:rsidRPr="00E07FC8">
              <w:rPr>
                <w:rFonts w:ascii="Verdana" w:hAnsi="Verdana" w:cs="Poppins Light"/>
                <w:noProof/>
                <w:sz w:val="18"/>
                <w:szCs w:val="18"/>
              </w:rPr>
              <w:t xml:space="preserve"> Define estilos para dispositivos com largura entre 769 e 1024 pixels.</w:t>
            </w:r>
          </w:p>
          <w:p w14:paraId="4D223B20" w14:textId="77777777" w:rsidR="00EE6167" w:rsidRPr="00E07FC8" w:rsidRDefault="00EE6167" w:rsidP="00E07FC8">
            <w:pPr>
              <w:rPr>
                <w:rFonts w:ascii="Verdana" w:hAnsi="Verdana" w:cs="Poppins Light"/>
                <w:noProof/>
                <w:sz w:val="18"/>
                <w:szCs w:val="18"/>
              </w:rPr>
            </w:pPr>
          </w:p>
        </w:tc>
      </w:tr>
    </w:tbl>
    <w:p w14:paraId="55C04BA1" w14:textId="77777777" w:rsidR="007E00CC" w:rsidRPr="00E07FC8" w:rsidRDefault="007E00CC" w:rsidP="00E07FC8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sectPr w:rsidR="007E00CC" w:rsidRPr="00E07FC8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E1EBC" w14:textId="77777777" w:rsidR="005C0552" w:rsidRDefault="005C0552">
      <w:r>
        <w:separator/>
      </w:r>
    </w:p>
  </w:endnote>
  <w:endnote w:type="continuationSeparator" w:id="0">
    <w:p w14:paraId="19337439" w14:textId="77777777" w:rsidR="005C0552" w:rsidRDefault="005C0552">
      <w:r>
        <w:continuationSeparator/>
      </w:r>
    </w:p>
  </w:endnote>
  <w:endnote w:type="continuationNotice" w:id="1">
    <w:p w14:paraId="6B76B1D4" w14:textId="77777777" w:rsidR="005C0552" w:rsidRDefault="005C05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BC49A73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U2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A2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083E90A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694911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694911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BF921" w14:textId="77777777" w:rsidR="005C0552" w:rsidRDefault="005C0552">
      <w:r>
        <w:separator/>
      </w:r>
    </w:p>
  </w:footnote>
  <w:footnote w:type="continuationSeparator" w:id="0">
    <w:p w14:paraId="1DCF5B67" w14:textId="77777777" w:rsidR="005C0552" w:rsidRDefault="005C0552">
      <w:r>
        <w:continuationSeparator/>
      </w:r>
    </w:p>
  </w:footnote>
  <w:footnote w:type="continuationNotice" w:id="1">
    <w:p w14:paraId="064E1A66" w14:textId="77777777" w:rsidR="005C0552" w:rsidRDefault="005C05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0A241" w14:textId="121D1265" w:rsidR="00694911" w:rsidRDefault="00694911" w:rsidP="00694911">
    <w:pPr>
      <w:pStyle w:val="Cabealho"/>
      <w:jc w:val="right"/>
    </w:pPr>
    <w:r w:rsidRPr="00694911">
      <w:rPr>
        <w:noProof/>
      </w:rPr>
      <w:drawing>
        <wp:inline distT="0" distB="0" distL="0" distR="0" wp14:anchorId="38BF6321" wp14:editId="1D1FB05E">
          <wp:extent cx="2336432" cy="412554"/>
          <wp:effectExtent l="0" t="0" r="6985" b="698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32171" cy="4294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EFB2328" w:rsidR="00814E58" w:rsidRDefault="00814E58" w:rsidP="00E227A8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4F2B"/>
    <w:multiLevelType w:val="multilevel"/>
    <w:tmpl w:val="EDF2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36A95"/>
    <w:multiLevelType w:val="multilevel"/>
    <w:tmpl w:val="5C2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57727"/>
    <w:multiLevelType w:val="multilevel"/>
    <w:tmpl w:val="BC40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E0F21"/>
    <w:multiLevelType w:val="hybridMultilevel"/>
    <w:tmpl w:val="05D2B4A2"/>
    <w:lvl w:ilvl="0" w:tplc="4FC6B6AA">
      <w:start w:val="1"/>
      <w:numFmt w:val="decimal"/>
      <w:lvlText w:val="%1."/>
      <w:lvlJc w:val="left"/>
      <w:pPr>
        <w:ind w:left="720" w:hanging="360"/>
      </w:pPr>
      <w:rPr>
        <w:rFonts w:ascii="Poppins" w:eastAsia="Times New Roman" w:hAnsi="Poppins" w:cs="Poppins"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273E1"/>
    <w:multiLevelType w:val="multilevel"/>
    <w:tmpl w:val="AA8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60D5E"/>
    <w:multiLevelType w:val="multilevel"/>
    <w:tmpl w:val="EA44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A74D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CB7C29"/>
    <w:multiLevelType w:val="multilevel"/>
    <w:tmpl w:val="2CF4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B4435"/>
    <w:multiLevelType w:val="hybridMultilevel"/>
    <w:tmpl w:val="F37ED4D2"/>
    <w:lvl w:ilvl="0" w:tplc="2182D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E2A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CC3E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6E94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381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D41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024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EC17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8CD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8767860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10296"/>
    <w:multiLevelType w:val="multilevel"/>
    <w:tmpl w:val="CCC8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690AB1"/>
    <w:multiLevelType w:val="multilevel"/>
    <w:tmpl w:val="B6A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E71D2"/>
    <w:multiLevelType w:val="multilevel"/>
    <w:tmpl w:val="CE80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10E03"/>
    <w:multiLevelType w:val="multilevel"/>
    <w:tmpl w:val="86E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B2EDD"/>
    <w:multiLevelType w:val="multilevel"/>
    <w:tmpl w:val="3D2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C0B22"/>
    <w:multiLevelType w:val="multilevel"/>
    <w:tmpl w:val="842A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390A3F"/>
    <w:multiLevelType w:val="multilevel"/>
    <w:tmpl w:val="632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00418"/>
    <w:multiLevelType w:val="multilevel"/>
    <w:tmpl w:val="96F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07179"/>
    <w:multiLevelType w:val="multilevel"/>
    <w:tmpl w:val="EC72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87881"/>
    <w:multiLevelType w:val="multilevel"/>
    <w:tmpl w:val="5E9E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C16A0B"/>
    <w:multiLevelType w:val="multilevel"/>
    <w:tmpl w:val="D7C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009A8"/>
    <w:multiLevelType w:val="hybridMultilevel"/>
    <w:tmpl w:val="309A040C"/>
    <w:lvl w:ilvl="0" w:tplc="B11C3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E45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705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80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F65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FC4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465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7A33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67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9DF53A4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8D1670"/>
    <w:multiLevelType w:val="multilevel"/>
    <w:tmpl w:val="1D9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97602"/>
    <w:multiLevelType w:val="multilevel"/>
    <w:tmpl w:val="D63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28446D"/>
    <w:multiLevelType w:val="multilevel"/>
    <w:tmpl w:val="B03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B4C90"/>
    <w:multiLevelType w:val="multilevel"/>
    <w:tmpl w:val="09BE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468BB"/>
    <w:multiLevelType w:val="multilevel"/>
    <w:tmpl w:val="522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B5D63DA"/>
    <w:multiLevelType w:val="multilevel"/>
    <w:tmpl w:val="D99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353B4A"/>
    <w:multiLevelType w:val="multilevel"/>
    <w:tmpl w:val="70D0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027959">
    <w:abstractNumId w:val="10"/>
  </w:num>
  <w:num w:numId="2" w16cid:durableId="1746953514">
    <w:abstractNumId w:val="11"/>
  </w:num>
  <w:num w:numId="3" w16cid:durableId="1444152178">
    <w:abstractNumId w:val="31"/>
  </w:num>
  <w:num w:numId="4" w16cid:durableId="1020160419">
    <w:abstractNumId w:val="18"/>
  </w:num>
  <w:num w:numId="5" w16cid:durableId="1721704440">
    <w:abstractNumId w:val="9"/>
  </w:num>
  <w:num w:numId="6" w16cid:durableId="1767268973">
    <w:abstractNumId w:val="3"/>
  </w:num>
  <w:num w:numId="7" w16cid:durableId="1550191579">
    <w:abstractNumId w:val="25"/>
  </w:num>
  <w:num w:numId="8" w16cid:durableId="922840117">
    <w:abstractNumId w:val="6"/>
  </w:num>
  <w:num w:numId="9" w16cid:durableId="1720199653">
    <w:abstractNumId w:val="24"/>
  </w:num>
  <w:num w:numId="10" w16cid:durableId="1909874302">
    <w:abstractNumId w:val="8"/>
  </w:num>
  <w:num w:numId="11" w16cid:durableId="1769235215">
    <w:abstractNumId w:val="26"/>
  </w:num>
  <w:num w:numId="12" w16cid:durableId="1953706382">
    <w:abstractNumId w:val="4"/>
  </w:num>
  <w:num w:numId="13" w16cid:durableId="786776384">
    <w:abstractNumId w:val="30"/>
  </w:num>
  <w:num w:numId="14" w16cid:durableId="1314027153">
    <w:abstractNumId w:val="19"/>
  </w:num>
  <w:num w:numId="15" w16cid:durableId="652028822">
    <w:abstractNumId w:val="1"/>
  </w:num>
  <w:num w:numId="16" w16cid:durableId="1827279201">
    <w:abstractNumId w:val="23"/>
  </w:num>
  <w:num w:numId="17" w16cid:durableId="1204094083">
    <w:abstractNumId w:val="32"/>
  </w:num>
  <w:num w:numId="18" w16cid:durableId="125394095">
    <w:abstractNumId w:val="15"/>
  </w:num>
  <w:num w:numId="19" w16cid:durableId="1164975152">
    <w:abstractNumId w:val="20"/>
  </w:num>
  <w:num w:numId="20" w16cid:durableId="1889877297">
    <w:abstractNumId w:val="28"/>
  </w:num>
  <w:num w:numId="21" w16cid:durableId="2106917010">
    <w:abstractNumId w:val="5"/>
  </w:num>
  <w:num w:numId="22" w16cid:durableId="317271760">
    <w:abstractNumId w:val="16"/>
  </w:num>
  <w:num w:numId="23" w16cid:durableId="1718165430">
    <w:abstractNumId w:val="12"/>
  </w:num>
  <w:num w:numId="24" w16cid:durableId="984772993">
    <w:abstractNumId w:val="13"/>
  </w:num>
  <w:num w:numId="25" w16cid:durableId="2144812885">
    <w:abstractNumId w:val="7"/>
  </w:num>
  <w:num w:numId="26" w16cid:durableId="1845827578">
    <w:abstractNumId w:val="21"/>
  </w:num>
  <w:num w:numId="27" w16cid:durableId="480580591">
    <w:abstractNumId w:val="22"/>
  </w:num>
  <w:num w:numId="28" w16cid:durableId="1430391912">
    <w:abstractNumId w:val="0"/>
  </w:num>
  <w:num w:numId="29" w16cid:durableId="718437022">
    <w:abstractNumId w:val="27"/>
  </w:num>
  <w:num w:numId="30" w16cid:durableId="2134249576">
    <w:abstractNumId w:val="17"/>
  </w:num>
  <w:num w:numId="31" w16cid:durableId="1822769664">
    <w:abstractNumId w:val="33"/>
  </w:num>
  <w:num w:numId="32" w16cid:durableId="853806333">
    <w:abstractNumId w:val="14"/>
  </w:num>
  <w:num w:numId="33" w16cid:durableId="1698966381">
    <w:abstractNumId w:val="29"/>
  </w:num>
  <w:num w:numId="34" w16cid:durableId="180500374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16193"/>
    <w:rsid w:val="000278D8"/>
    <w:rsid w:val="00093C5A"/>
    <w:rsid w:val="000A4E65"/>
    <w:rsid w:val="000C6619"/>
    <w:rsid w:val="000D2452"/>
    <w:rsid w:val="000D596E"/>
    <w:rsid w:val="000D61BD"/>
    <w:rsid w:val="000F7DE9"/>
    <w:rsid w:val="00124756"/>
    <w:rsid w:val="00131E78"/>
    <w:rsid w:val="00140893"/>
    <w:rsid w:val="00160195"/>
    <w:rsid w:val="001904F2"/>
    <w:rsid w:val="001916A7"/>
    <w:rsid w:val="001A2D86"/>
    <w:rsid w:val="001A32C9"/>
    <w:rsid w:val="001B7046"/>
    <w:rsid w:val="001C335A"/>
    <w:rsid w:val="001E7BC0"/>
    <w:rsid w:val="001F533B"/>
    <w:rsid w:val="001F63E7"/>
    <w:rsid w:val="002344C7"/>
    <w:rsid w:val="0023450C"/>
    <w:rsid w:val="002372B1"/>
    <w:rsid w:val="00252F67"/>
    <w:rsid w:val="00256D8D"/>
    <w:rsid w:val="002632D3"/>
    <w:rsid w:val="00264B6B"/>
    <w:rsid w:val="00265DC0"/>
    <w:rsid w:val="002B24DB"/>
    <w:rsid w:val="002C6EC9"/>
    <w:rsid w:val="002D1A6D"/>
    <w:rsid w:val="002D51E3"/>
    <w:rsid w:val="002D6138"/>
    <w:rsid w:val="002E18AA"/>
    <w:rsid w:val="002E6314"/>
    <w:rsid w:val="003009B4"/>
    <w:rsid w:val="003031BD"/>
    <w:rsid w:val="003365AE"/>
    <w:rsid w:val="00340A52"/>
    <w:rsid w:val="00340B1B"/>
    <w:rsid w:val="00367C72"/>
    <w:rsid w:val="00382FF5"/>
    <w:rsid w:val="003C032E"/>
    <w:rsid w:val="003D71CA"/>
    <w:rsid w:val="003F1F2D"/>
    <w:rsid w:val="00413351"/>
    <w:rsid w:val="00454835"/>
    <w:rsid w:val="00464B32"/>
    <w:rsid w:val="00491C71"/>
    <w:rsid w:val="00493B10"/>
    <w:rsid w:val="004B66A3"/>
    <w:rsid w:val="004D1268"/>
    <w:rsid w:val="004E2D59"/>
    <w:rsid w:val="004E713D"/>
    <w:rsid w:val="004E73B9"/>
    <w:rsid w:val="00526B0A"/>
    <w:rsid w:val="00535DBA"/>
    <w:rsid w:val="0054587F"/>
    <w:rsid w:val="0054782A"/>
    <w:rsid w:val="005517B2"/>
    <w:rsid w:val="00585F34"/>
    <w:rsid w:val="005A5A09"/>
    <w:rsid w:val="005C0552"/>
    <w:rsid w:val="005C53D4"/>
    <w:rsid w:val="005E1E05"/>
    <w:rsid w:val="005E4165"/>
    <w:rsid w:val="005F4B6A"/>
    <w:rsid w:val="005F74BB"/>
    <w:rsid w:val="0060776C"/>
    <w:rsid w:val="0063273B"/>
    <w:rsid w:val="00646214"/>
    <w:rsid w:val="006703F8"/>
    <w:rsid w:val="006761D5"/>
    <w:rsid w:val="00676B29"/>
    <w:rsid w:val="00694911"/>
    <w:rsid w:val="00696811"/>
    <w:rsid w:val="006A0B21"/>
    <w:rsid w:val="006B3AE9"/>
    <w:rsid w:val="006D04F2"/>
    <w:rsid w:val="007139E5"/>
    <w:rsid w:val="00723D5E"/>
    <w:rsid w:val="00747A55"/>
    <w:rsid w:val="007671B4"/>
    <w:rsid w:val="00773A8C"/>
    <w:rsid w:val="0078262D"/>
    <w:rsid w:val="007A4938"/>
    <w:rsid w:val="007B6ABF"/>
    <w:rsid w:val="007E00CC"/>
    <w:rsid w:val="007E0192"/>
    <w:rsid w:val="0080179B"/>
    <w:rsid w:val="008114FE"/>
    <w:rsid w:val="00814E58"/>
    <w:rsid w:val="008343FE"/>
    <w:rsid w:val="0083474B"/>
    <w:rsid w:val="00841D59"/>
    <w:rsid w:val="00851368"/>
    <w:rsid w:val="0085229C"/>
    <w:rsid w:val="00865C17"/>
    <w:rsid w:val="00867C15"/>
    <w:rsid w:val="008708BF"/>
    <w:rsid w:val="00875DD6"/>
    <w:rsid w:val="008925A9"/>
    <w:rsid w:val="00896814"/>
    <w:rsid w:val="00897335"/>
    <w:rsid w:val="008A031A"/>
    <w:rsid w:val="008B4C24"/>
    <w:rsid w:val="008C28D0"/>
    <w:rsid w:val="008F5546"/>
    <w:rsid w:val="008F775A"/>
    <w:rsid w:val="009212FB"/>
    <w:rsid w:val="009222B7"/>
    <w:rsid w:val="0092769D"/>
    <w:rsid w:val="009328FF"/>
    <w:rsid w:val="0096370D"/>
    <w:rsid w:val="00966015"/>
    <w:rsid w:val="009B33B6"/>
    <w:rsid w:val="009D50D9"/>
    <w:rsid w:val="009E4419"/>
    <w:rsid w:val="00A15FA7"/>
    <w:rsid w:val="00A55D43"/>
    <w:rsid w:val="00AA60A0"/>
    <w:rsid w:val="00AD78A6"/>
    <w:rsid w:val="00B45591"/>
    <w:rsid w:val="00B576E2"/>
    <w:rsid w:val="00BA6A76"/>
    <w:rsid w:val="00BB6AA4"/>
    <w:rsid w:val="00BD7AED"/>
    <w:rsid w:val="00C12E4A"/>
    <w:rsid w:val="00C42339"/>
    <w:rsid w:val="00C4723D"/>
    <w:rsid w:val="00C530C8"/>
    <w:rsid w:val="00C6070E"/>
    <w:rsid w:val="00C62CE1"/>
    <w:rsid w:val="00C810E9"/>
    <w:rsid w:val="00C85597"/>
    <w:rsid w:val="00C923DC"/>
    <w:rsid w:val="00C96A8D"/>
    <w:rsid w:val="00CA0628"/>
    <w:rsid w:val="00CA4523"/>
    <w:rsid w:val="00CC29DE"/>
    <w:rsid w:val="00CC2A45"/>
    <w:rsid w:val="00CF76E4"/>
    <w:rsid w:val="00D03B93"/>
    <w:rsid w:val="00D04488"/>
    <w:rsid w:val="00D05B9C"/>
    <w:rsid w:val="00D20676"/>
    <w:rsid w:val="00D51D5F"/>
    <w:rsid w:val="00D55075"/>
    <w:rsid w:val="00D553AB"/>
    <w:rsid w:val="00D57545"/>
    <w:rsid w:val="00D61A8F"/>
    <w:rsid w:val="00D90E4D"/>
    <w:rsid w:val="00D948D8"/>
    <w:rsid w:val="00DB514F"/>
    <w:rsid w:val="00DD15E3"/>
    <w:rsid w:val="00DD5204"/>
    <w:rsid w:val="00DE0423"/>
    <w:rsid w:val="00DE0C0D"/>
    <w:rsid w:val="00DE328E"/>
    <w:rsid w:val="00DF2F99"/>
    <w:rsid w:val="00E07FC8"/>
    <w:rsid w:val="00E10D86"/>
    <w:rsid w:val="00E16974"/>
    <w:rsid w:val="00E227A8"/>
    <w:rsid w:val="00E255E5"/>
    <w:rsid w:val="00E36169"/>
    <w:rsid w:val="00E400A6"/>
    <w:rsid w:val="00E6016A"/>
    <w:rsid w:val="00E71901"/>
    <w:rsid w:val="00E73E76"/>
    <w:rsid w:val="00E77AF3"/>
    <w:rsid w:val="00EA3B37"/>
    <w:rsid w:val="00EB0DDF"/>
    <w:rsid w:val="00EE2E3A"/>
    <w:rsid w:val="00EE6167"/>
    <w:rsid w:val="00EF47B1"/>
    <w:rsid w:val="00EF4AFE"/>
    <w:rsid w:val="00F044D7"/>
    <w:rsid w:val="00F26F13"/>
    <w:rsid w:val="00F361D3"/>
    <w:rsid w:val="00F472E5"/>
    <w:rsid w:val="00F51FEF"/>
    <w:rsid w:val="00F52AA0"/>
    <w:rsid w:val="00F57059"/>
    <w:rsid w:val="00FB5E2D"/>
    <w:rsid w:val="00FB62CF"/>
    <w:rsid w:val="00FB68C7"/>
    <w:rsid w:val="00FD7F1E"/>
    <w:rsid w:val="00FE79CC"/>
    <w:rsid w:val="00FF3340"/>
    <w:rsid w:val="00FF3ECB"/>
    <w:rsid w:val="1BBD271F"/>
    <w:rsid w:val="40C6D4E6"/>
    <w:rsid w:val="5BEB1B27"/>
    <w:rsid w:val="662F76D7"/>
    <w:rsid w:val="73316DAA"/>
    <w:rsid w:val="7482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EE6167"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uiPriority w:val="99"/>
    <w:rsid w:val="0069491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393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8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0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93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0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02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784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21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8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6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1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3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8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8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2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8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0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73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924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79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8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16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16</TotalTime>
  <Pages>5</Pages>
  <Words>1627</Words>
  <Characters>8786</Characters>
  <Application>Microsoft Office Word</Application>
  <DocSecurity>0</DocSecurity>
  <Lines>73</Lines>
  <Paragraphs>20</Paragraphs>
  <ScaleCrop>false</ScaleCrop>
  <Company/>
  <LinksUpToDate>false</LinksUpToDate>
  <CharactersWithSpaces>10393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57</cp:revision>
  <cp:lastPrinted>2006-08-31T06:40:00Z</cp:lastPrinted>
  <dcterms:created xsi:type="dcterms:W3CDTF">2023-10-05T13:20:00Z</dcterms:created>
  <dcterms:modified xsi:type="dcterms:W3CDTF">2026-02-24T11:57:00Z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