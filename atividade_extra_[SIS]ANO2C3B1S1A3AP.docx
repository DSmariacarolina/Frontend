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9048" w14:textId="77777777" w:rsidR="002F4F73" w:rsidRDefault="002F4F73" w:rsidP="002F4F73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Frontend</w:t>
      </w:r>
    </w:p>
    <w:p w14:paraId="0A222706" w14:textId="77777777" w:rsidR="002F4F73" w:rsidRDefault="002F4F73" w:rsidP="002F4F73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Entrega-AVA</w:t>
      </w:r>
    </w:p>
    <w:p w14:paraId="5B3FD73C" w14:textId="04DEF87E" w:rsidR="002F4F73" w:rsidRDefault="002F4F73" w:rsidP="002F4F73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Atividade Extra </w:t>
      </w:r>
      <w:r>
        <w:rPr>
          <w:rFonts w:ascii="Verdana" w:eastAsia="Verdana" w:hAnsi="Verdana" w:cs="Verdana"/>
          <w:b/>
          <w:bCs/>
          <w:sz w:val="28"/>
          <w:szCs w:val="28"/>
        </w:rPr>
        <w:t>[SIS]ANO2C3B1S1A3</w:t>
      </w:r>
    </w:p>
    <w:p w14:paraId="150B4459" w14:textId="77777777" w:rsidR="0060776C" w:rsidRPr="002F4F73" w:rsidRDefault="0060776C" w:rsidP="0060776C">
      <w:pPr>
        <w:spacing w:line="288" w:lineRule="auto"/>
        <w:jc w:val="both"/>
        <w:rPr>
          <w:rFonts w:ascii="Verdana" w:hAnsi="Verdana" w:cs="Poppins"/>
          <w:sz w:val="18"/>
          <w:szCs w:val="18"/>
          <w:u w:val="single"/>
        </w:rPr>
      </w:pPr>
    </w:p>
    <w:p w14:paraId="6D2F293F" w14:textId="26BE6F3F" w:rsidR="3BA418C0" w:rsidRPr="002F4F73" w:rsidRDefault="3BA418C0" w:rsidP="5BF07722">
      <w:pPr>
        <w:rPr>
          <w:rFonts w:ascii="Verdana" w:eastAsia="Poppins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" w:hAnsi="Verdana" w:cs="Poppins"/>
          <w:b/>
          <w:bCs/>
          <w:noProof/>
          <w:color w:val="000000" w:themeColor="text1"/>
          <w:sz w:val="18"/>
          <w:szCs w:val="18"/>
        </w:rPr>
        <w:t xml:space="preserve">Atividade: Implementando uma </w:t>
      </w:r>
      <w:r w:rsidR="001340F6" w:rsidRPr="002F4F73">
        <w:rPr>
          <w:rFonts w:ascii="Verdana" w:eastAsia="Poppins" w:hAnsi="Verdana" w:cs="Poppins"/>
          <w:b/>
          <w:bCs/>
          <w:noProof/>
          <w:color w:val="000000" w:themeColor="text1"/>
          <w:sz w:val="18"/>
          <w:szCs w:val="18"/>
        </w:rPr>
        <w:t>e</w:t>
      </w:r>
      <w:r w:rsidRPr="002F4F73">
        <w:rPr>
          <w:rFonts w:ascii="Verdana" w:eastAsia="Poppins" w:hAnsi="Verdana" w:cs="Poppins"/>
          <w:b/>
          <w:bCs/>
          <w:noProof/>
          <w:color w:val="000000" w:themeColor="text1"/>
          <w:sz w:val="18"/>
          <w:szCs w:val="18"/>
        </w:rPr>
        <w:t xml:space="preserve">strutura MVC em um </w:t>
      </w:r>
      <w:r w:rsidR="001340F6" w:rsidRPr="002F4F73">
        <w:rPr>
          <w:rFonts w:ascii="Verdana" w:eastAsia="Poppins" w:hAnsi="Verdana" w:cs="Poppins"/>
          <w:b/>
          <w:bCs/>
          <w:noProof/>
          <w:color w:val="000000" w:themeColor="text1"/>
          <w:sz w:val="18"/>
          <w:szCs w:val="18"/>
        </w:rPr>
        <w:t>projeto w</w:t>
      </w:r>
      <w:r w:rsidRPr="002F4F73">
        <w:rPr>
          <w:rFonts w:ascii="Verdana" w:eastAsia="Poppins" w:hAnsi="Verdana" w:cs="Poppins"/>
          <w:b/>
          <w:bCs/>
          <w:noProof/>
          <w:color w:val="000000" w:themeColor="text1"/>
          <w:sz w:val="18"/>
          <w:szCs w:val="18"/>
        </w:rPr>
        <w:t>eb</w:t>
      </w:r>
    </w:p>
    <w:p w14:paraId="1F9EA8EC" w14:textId="1BE2C72B" w:rsidR="5BF07722" w:rsidRPr="002F4F73" w:rsidRDefault="5BF07722" w:rsidP="5BF07722">
      <w:pPr>
        <w:rPr>
          <w:rFonts w:ascii="Verdana" w:eastAsia="Poppins" w:hAnsi="Verdana" w:cs="Poppins"/>
          <w:noProof/>
          <w:color w:val="000000" w:themeColor="text1"/>
          <w:sz w:val="18"/>
          <w:szCs w:val="18"/>
        </w:rPr>
      </w:pPr>
    </w:p>
    <w:p w14:paraId="6E0CDC2F" w14:textId="7365768A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Objetivo</w:t>
      </w:r>
      <w:r w:rsidR="008C06ED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s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da </w:t>
      </w:r>
      <w:r w:rsidR="001340F6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aula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:</w:t>
      </w:r>
    </w:p>
    <w:p w14:paraId="5E16F335" w14:textId="0843848C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53E73E97" w14:textId="44FB121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Entender e aplicar o padrão de projeto Model-View-Controller</w:t>
      </w:r>
      <w:r w:rsidR="00D14907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(MVC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) em um projeto web, organizando o código e as pastas de forma eficiente para garantir manuten</w:t>
      </w:r>
      <w:r w:rsidR="008558DA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i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bilidade e escalabilidade.</w:t>
      </w:r>
    </w:p>
    <w:p w14:paraId="0CEEAE0D" w14:textId="35FBE5F4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11E16B3C" w14:textId="6F48D688" w:rsidR="3BA418C0" w:rsidRPr="002F4F73" w:rsidRDefault="008558DA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Situação-p</w:t>
      </w:r>
      <w:r w:rsidR="3BA418C0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roblema:</w:t>
      </w:r>
    </w:p>
    <w:p w14:paraId="29F6C4FA" w14:textId="5BF485EF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5D70571B" w14:textId="3722D116" w:rsidR="3BA418C0" w:rsidRPr="002F4F73" w:rsidRDefault="74B4A6FF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Você foi contratado para trabalhar em um projeto web que começou como um protótipo simples, mas agora precisa evoluir para uma aplicação mais robusta e organizada. A equipe decidiu adotar o padrão de projeto MVC para separar as responsabilidades do código e melhorar a organização. Sua tarefa é criar a estrutura inicial do projeto, implementando as pastas necessárias e começando com uma página web básica que servirá como ponto de partida para a aplicação.</w:t>
      </w:r>
    </w:p>
    <w:p w14:paraId="14505DA5" w14:textId="70BC5FF4" w:rsidR="5BF07722" w:rsidRPr="002F4F73" w:rsidRDefault="74B4A6FF" w:rsidP="74B4A6FF">
      <w:pPr>
        <w:rPr>
          <w:rFonts w:ascii="Verdana" w:eastAsia="Segoe UI" w:hAnsi="Verdana" w:cs="Poppins"/>
          <w:noProof/>
          <w:color w:val="333333"/>
          <w:sz w:val="18"/>
          <w:szCs w:val="18"/>
          <w:vertAlign w:val="superscript"/>
        </w:rPr>
      </w:pPr>
      <w:r w:rsidRPr="002F4F73">
        <w:rPr>
          <w:rFonts w:ascii="Verdana" w:eastAsia="Segoe UI" w:hAnsi="Verdana" w:cs="Poppins"/>
          <w:noProof/>
          <w:color w:val="333333"/>
          <w:sz w:val="18"/>
          <w:szCs w:val="18"/>
          <w:vertAlign w:val="superscript"/>
        </w:rPr>
        <w:t>Situação fictícia elaborada especialmente para o curso.</w:t>
      </w:r>
    </w:p>
    <w:p w14:paraId="64CE3CD9" w14:textId="77777777" w:rsidR="00DB605F" w:rsidRPr="002F4F73" w:rsidRDefault="00DB605F" w:rsidP="74B4A6FF">
      <w:pPr>
        <w:rPr>
          <w:rFonts w:ascii="Verdana" w:eastAsia="Poppins Light" w:hAnsi="Verdana" w:cs="Poppins"/>
          <w:noProof/>
          <w:sz w:val="18"/>
          <w:szCs w:val="18"/>
        </w:rPr>
      </w:pPr>
    </w:p>
    <w:p w14:paraId="313707FE" w14:textId="585B02D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Passos para </w:t>
      </w:r>
      <w:r w:rsidR="00B83AA2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mplementação:</w:t>
      </w:r>
    </w:p>
    <w:p w14:paraId="278660FF" w14:textId="3688A715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4D91B82B" w14:textId="1A08D5AE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Configuração da </w:t>
      </w:r>
      <w:r w:rsidR="00D91DF7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e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strutura de </w:t>
      </w:r>
      <w:r w:rsidR="00D91DF7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p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astas:</w:t>
      </w:r>
    </w:p>
    <w:p w14:paraId="44A81F31" w14:textId="5FFA2390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67AF3BC3" w14:textId="2E203154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Crie uma nova pasta para o projeto e</w:t>
      </w:r>
      <w:r w:rsidR="00226B1B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,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dentro dela, organize as pastas conforme a estrutura MVC:</w:t>
      </w:r>
    </w:p>
    <w:p w14:paraId="3B0114C0" w14:textId="1A3343BA" w:rsidR="3BA418C0" w:rsidRPr="002F4F73" w:rsidRDefault="009E048E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Public</w:t>
      </w:r>
      <w:r w:rsidR="3BA418C0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: Coloque aqui os arquivos estáticos, como HTML, CSS, JavaScript e imagens.</w:t>
      </w:r>
    </w:p>
    <w:p w14:paraId="36DD777D" w14:textId="1763FB1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src: Dentro desta pasta, crie subpastas para models, views, e controllers. Esses serão os componentes principais do padrão MVC.</w:t>
      </w:r>
    </w:p>
    <w:p w14:paraId="338FD853" w14:textId="3BB9E613" w:rsidR="3BA418C0" w:rsidRPr="002F4F73" w:rsidRDefault="00A141EE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T</w:t>
      </w:r>
      <w:r w:rsidR="3BA418C0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ests: Configure esta pasta para conter testes unitários e de integração.</w:t>
      </w:r>
    </w:p>
    <w:p w14:paraId="623B4A4F" w14:textId="4A2CAE59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package.json: Se estiver utilizando Node.js, configure este arquivo para gerenciar as dependências do projeto.</w:t>
      </w:r>
    </w:p>
    <w:p w14:paraId="5FDE514F" w14:textId="0974316C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6F0F06C0" w14:textId="02F84018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Estrutura </w:t>
      </w:r>
      <w:r w:rsidR="007926C4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final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das </w:t>
      </w:r>
      <w:r w:rsidR="007926C4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pastas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:</w:t>
      </w:r>
    </w:p>
    <w:p w14:paraId="5B8D5D66" w14:textId="769F99B4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5DB19377" w14:textId="0854D73A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meu-projeto/</w:t>
      </w:r>
    </w:p>
    <w:p w14:paraId="4E950970" w14:textId="468E79F1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</w:p>
    <w:p w14:paraId="336C1D1F" w14:textId="681BEE59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public/</w:t>
      </w:r>
    </w:p>
    <w:p w14:paraId="28EA9E41" w14:textId="26190E97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css/</w:t>
      </w:r>
    </w:p>
    <w:p w14:paraId="0215CD41" w14:textId="2E88005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js/</w:t>
      </w:r>
    </w:p>
    <w:p w14:paraId="6EA5340D" w14:textId="4462CD9B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└──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index.html</w:t>
      </w:r>
    </w:p>
    <w:p w14:paraId="478D1947" w14:textId="1B5CC1D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</w:p>
    <w:p w14:paraId="60E79BF4" w14:textId="01DFBF8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src/</w:t>
      </w:r>
    </w:p>
    <w:p w14:paraId="1C148CF3" w14:textId="4709ACA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models/</w:t>
      </w:r>
    </w:p>
    <w:p w14:paraId="5FC2F8C1" w14:textId="2DBAE49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views/</w:t>
      </w:r>
    </w:p>
    <w:p w14:paraId="4FF85631" w14:textId="4AB88B8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  </w:t>
      </w: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└──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controllers/</w:t>
      </w:r>
    </w:p>
    <w:p w14:paraId="73499C85" w14:textId="056467B7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</w:p>
    <w:p w14:paraId="7057D45E" w14:textId="13C077C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MS Gothic" w:eastAsia="MS Gothic" w:hAnsi="MS Gothic" w:cs="MS Gothic" w:hint="eastAsia"/>
          <w:b/>
          <w:bCs/>
          <w:noProof/>
          <w:color w:val="000000" w:themeColor="text1"/>
          <w:sz w:val="18"/>
          <w:szCs w:val="18"/>
        </w:rPr>
        <w:t>├</w:t>
      </w:r>
      <w:r w:rsidRPr="002F4F73">
        <w:rPr>
          <w:rFonts w:ascii="Verdana" w:eastAsia="Poppins Light" w:hAnsi="Verdana" w:cs="Verdana"/>
          <w:b/>
          <w:bCs/>
          <w:noProof/>
          <w:color w:val="000000" w:themeColor="text1"/>
          <w:sz w:val="18"/>
          <w:szCs w:val="18"/>
        </w:rPr>
        <w:t>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tests/</w:t>
      </w:r>
    </w:p>
    <w:p w14:paraId="5A8FEA16" w14:textId="789AF9CB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│</w:t>
      </w:r>
    </w:p>
    <w:p w14:paraId="386A2E80" w14:textId="5CF06F5E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/>
          <w:b/>
          <w:bCs/>
          <w:noProof/>
          <w:color w:val="000000" w:themeColor="text1"/>
          <w:sz w:val="18"/>
          <w:szCs w:val="18"/>
        </w:rPr>
        <w:t>└──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 package.json</w:t>
      </w:r>
    </w:p>
    <w:p w14:paraId="7BFFE42A" w14:textId="36F3F856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31C943C7" w14:textId="32DE3B67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Implementação do Modelo (Model):</w:t>
      </w:r>
    </w:p>
    <w:p w14:paraId="0840991E" w14:textId="0DAB2EE0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No diretório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models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, crie um arquivo chamado Produto.js que servirá como o modelo de dados para um produto na aplicação. Este arquivo deve definir a estrutura básica de um produto, incluindo atributos como nome, preco, e descricao.</w:t>
      </w:r>
    </w:p>
    <w:p w14:paraId="20294727" w14:textId="77777777" w:rsidR="002F4F73" w:rsidRDefault="002F4F73" w:rsidP="5BF07722">
      <w:pPr>
        <w:spacing w:before="240" w:after="240"/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</w:pPr>
    </w:p>
    <w:p w14:paraId="6F30FBD9" w14:textId="78EFBCC2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lastRenderedPageBreak/>
        <w:t xml:space="preserve">Exemplo de </w:t>
      </w:r>
      <w:r w:rsidR="00AD08AB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código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em JavaScript:</w:t>
      </w:r>
    </w:p>
    <w:p w14:paraId="21ACD2CD" w14:textId="56B064F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// src/models/Produto.js</w:t>
      </w:r>
    </w:p>
    <w:p w14:paraId="6FE55CF2" w14:textId="47ADDD3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class Produto {</w:t>
      </w:r>
    </w:p>
    <w:p w14:paraId="7FF0C9D4" w14:textId="7112327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constructor(nome, preco, descricao) {</w:t>
      </w:r>
    </w:p>
    <w:p w14:paraId="42EFA09F" w14:textId="3A5EBDF5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    this.nome = nome;</w:t>
      </w:r>
    </w:p>
    <w:p w14:paraId="71D7B231" w14:textId="3EE103E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    this.preco = preco;</w:t>
      </w:r>
    </w:p>
    <w:p w14:paraId="2CD4AD2E" w14:textId="4F715365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    this.descricao = descricao;</w:t>
      </w:r>
    </w:p>
    <w:p w14:paraId="678F1799" w14:textId="696D9F8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}</w:t>
      </w:r>
    </w:p>
    <w:p w14:paraId="74D5A0E2" w14:textId="0A241870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}</w:t>
      </w:r>
    </w:p>
    <w:p w14:paraId="0CBA73A1" w14:textId="6404762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06222957" w14:textId="1FD013E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module.exports = Produto;</w:t>
      </w:r>
    </w:p>
    <w:p w14:paraId="7C525E57" w14:textId="50545EEE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7C22D698" w14:textId="4EAE0500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Implementação da Visão (View):</w:t>
      </w:r>
    </w:p>
    <w:p w14:paraId="4686837D" w14:textId="7C083309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No diretório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views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, crie um arquivo HTML chamado index.html. Este arquivo deve ser uma página simples que exibe uma mensagem de boas-vindas e uma introdução ao projeto.</w:t>
      </w:r>
    </w:p>
    <w:p w14:paraId="2E85AF06" w14:textId="5D7E3C9E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200DD3D1" w14:textId="387A9FF1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Exemplo de </w:t>
      </w:r>
      <w:r w:rsidR="00995A9C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código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HTML:</w:t>
      </w:r>
    </w:p>
    <w:p w14:paraId="5808BCA1" w14:textId="57800EA6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3029AD1C" w14:textId="6C84889C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&lt;!DOCTYPE html&gt;</w:t>
      </w:r>
    </w:p>
    <w:p w14:paraId="11A5C9A1" w14:textId="2DB2063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&lt;html lang="pt-br"&gt;</w:t>
      </w:r>
    </w:p>
    <w:p w14:paraId="2143CA33" w14:textId="6C15987A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&lt;head&gt;</w:t>
      </w:r>
    </w:p>
    <w:p w14:paraId="67C2C5DB" w14:textId="1ECE48D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&lt;meta charset="UTF-8"&gt;</w:t>
      </w:r>
    </w:p>
    <w:p w14:paraId="4428DA89" w14:textId="64867DCC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&lt;meta name="viewport" content="width=device-width, initial-scale=1.0"&gt;</w:t>
      </w:r>
    </w:p>
    <w:p w14:paraId="6C829C15" w14:textId="0F69FBA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&lt;title&gt;Minha Página Web&lt;/title&gt;</w:t>
      </w:r>
    </w:p>
    <w:p w14:paraId="7D2AF78B" w14:textId="5B3A51D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&lt;link rel="stylesheet" href="css/styles.css"&gt;</w:t>
      </w:r>
    </w:p>
    <w:p w14:paraId="7BABAA30" w14:textId="061D3072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&lt;/head&gt;</w:t>
      </w:r>
    </w:p>
    <w:p w14:paraId="73811739" w14:textId="3406D44A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&lt;body&gt;</w:t>
      </w:r>
    </w:p>
    <w:p w14:paraId="6F47C341" w14:textId="6A21FAB1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&lt;h1&gt;Bem-vindo ao Meu Projeto MVC!&lt;/h1&gt;</w:t>
      </w:r>
    </w:p>
    <w:p w14:paraId="7EAD446D" w14:textId="74E49C51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&lt;p&gt;Esta é uma introdução ao padrão MVC aplicado em um projeto web.&lt;/p&gt;</w:t>
      </w:r>
    </w:p>
    <w:p w14:paraId="7B6DEA4E" w14:textId="5CA57C1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&lt;script src="js/scripts.js"&gt;&lt;/script&gt;</w:t>
      </w:r>
    </w:p>
    <w:p w14:paraId="1E8D6326" w14:textId="463B81CE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&lt;/body&gt;</w:t>
      </w:r>
    </w:p>
    <w:p w14:paraId="085ECBBE" w14:textId="6824C4A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&lt;/html&gt;</w:t>
      </w:r>
    </w:p>
    <w:p w14:paraId="70EE7FE7" w14:textId="04B8529B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5FBA82F5" w14:textId="00D1C523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Implementação do Controlador (Controller):</w:t>
      </w:r>
    </w:p>
    <w:p w14:paraId="05D70919" w14:textId="4084550B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No diretório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controllers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, crie um arquivo chamado ProdutoController.js. Este arquivo deve conter a lógica que controla as interações entre a visão e o modelo. Por exemplo, pode incluir uma função para criar um novo produto e enviá-lo para ser exibido na visão.</w:t>
      </w:r>
    </w:p>
    <w:p w14:paraId="43D1AC77" w14:textId="5356AF11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Exemplo de </w:t>
      </w:r>
      <w:r w:rsidR="007E2794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código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em JavaScript:</w:t>
      </w:r>
    </w:p>
    <w:p w14:paraId="5E08EBCC" w14:textId="75B63924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// src/controllers/ProdutoController.js</w:t>
      </w:r>
    </w:p>
    <w:p w14:paraId="1CEFC43A" w14:textId="615AA7EA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const Produto = require('../models/Produto');</w:t>
      </w:r>
    </w:p>
    <w:p w14:paraId="0573A28B" w14:textId="7235129B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5B865681" w14:textId="5A16F689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function criarProduto(nome, preco, descricao) {</w:t>
      </w:r>
    </w:p>
    <w:p w14:paraId="1A9F4BF0" w14:textId="366D8DF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const novoProduto = new Produto(nome, preco, descricao);</w:t>
      </w:r>
    </w:p>
    <w:p w14:paraId="3BA8F45D" w14:textId="5F10B9A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return novoProduto;</w:t>
      </w:r>
    </w:p>
    <w:p w14:paraId="4B8E9C86" w14:textId="27E2787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}</w:t>
      </w:r>
    </w:p>
    <w:p w14:paraId="49DDE660" w14:textId="1195FFF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03EC8F6F" w14:textId="67D26729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module.exports = { criarProduto };</w:t>
      </w:r>
    </w:p>
    <w:p w14:paraId="17C10018" w14:textId="5F5D6655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1A14BB53" w14:textId="3F86F784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Integração dos </w:t>
      </w:r>
      <w:r w:rsidR="007668FD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componentes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:</w:t>
      </w:r>
    </w:p>
    <w:p w14:paraId="1F1A16B1" w14:textId="44A46083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Agora que os três componentes principais (Model, View, Controller) estão definidos, integre-os para que a aplicação funcione corretamente.</w:t>
      </w:r>
    </w:p>
    <w:p w14:paraId="54AA64C8" w14:textId="20E20C11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lastRenderedPageBreak/>
        <w:t>Configure o arquivo HTML para exibir informações sobre um produto usando o controlador criado.</w:t>
      </w:r>
    </w:p>
    <w:p w14:paraId="1D19A6EA" w14:textId="1D21BF34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Exemplo de </w:t>
      </w:r>
      <w:r w:rsidR="003621AC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ntegração </w:t>
      </w:r>
      <w:r w:rsidR="003621AC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s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imples:</w:t>
      </w:r>
    </w:p>
    <w:p w14:paraId="55B33016" w14:textId="0485520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// src/index.js (ponto de entrada do aplicativo)</w:t>
      </w:r>
    </w:p>
    <w:p w14:paraId="05527468" w14:textId="614EB25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const { criarProduto } = require('./controllers/ProdutoController');</w:t>
      </w:r>
    </w:p>
    <w:p w14:paraId="1A70D677" w14:textId="01DB67C1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6FFA40AA" w14:textId="0073390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const produto = criarProduto('Caneta Azul', 1.50, 'Caneta azul para escrever.');</w:t>
      </w:r>
    </w:p>
    <w:p w14:paraId="7E12C8E8" w14:textId="603BB2B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console.log(`Produto Criado: ${produto.nome} - R$${produto.preco} - ${produto.descricao}`);</w:t>
      </w:r>
    </w:p>
    <w:p w14:paraId="2FB03BB6" w14:textId="77E4BC29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6ADDAB4E" w14:textId="32B0F4A0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Testando a </w:t>
      </w:r>
      <w:r w:rsidR="00117879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aplicação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:</w:t>
      </w:r>
    </w:p>
    <w:p w14:paraId="22CE82B3" w14:textId="49A56395" w:rsidR="3BA418C0" w:rsidRPr="002F4F73" w:rsidRDefault="3BA418C0" w:rsidP="5BF07722">
      <w:pPr>
        <w:pStyle w:val="PargrafodaLista"/>
        <w:numPr>
          <w:ilvl w:val="0"/>
          <w:numId w:val="9"/>
        </w:num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No diretório 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tests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, crie testes unitários para garantir que as funções do controlador </w:t>
      </w:r>
      <w:r w:rsidR="005545C4"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estejam </w:t>
      </w: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funcionando corretamente. Isso pode incluir testes para verificar se um produto é criado corretamente e se os dados são manipulados conforme esperado.</w:t>
      </w:r>
    </w:p>
    <w:p w14:paraId="6BA98F1F" w14:textId="7BC9968B" w:rsidR="3BA418C0" w:rsidRPr="002F4F73" w:rsidRDefault="3BA418C0" w:rsidP="5BF07722">
      <w:pPr>
        <w:spacing w:before="240" w:after="240"/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Exemplo de </w:t>
      </w:r>
      <w:r w:rsidR="00B9313E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t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 xml:space="preserve">este </w:t>
      </w:r>
      <w:r w:rsidR="00B9313E"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s</w:t>
      </w:r>
      <w:r w:rsidRPr="002F4F73">
        <w:rPr>
          <w:rFonts w:ascii="Verdana" w:eastAsia="Poppins Light" w:hAnsi="Verdana" w:cs="Poppins"/>
          <w:b/>
          <w:bCs/>
          <w:noProof/>
          <w:color w:val="000000" w:themeColor="text1"/>
          <w:sz w:val="18"/>
          <w:szCs w:val="18"/>
        </w:rPr>
        <w:t>imples:</w:t>
      </w:r>
    </w:p>
    <w:p w14:paraId="7B37ED2C" w14:textId="48E26B16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// tests/ProdutoController.test.js</w:t>
      </w:r>
    </w:p>
    <w:p w14:paraId="1220AE3C" w14:textId="26D3364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const { criarProduto } = require('../src/controllers/ProdutoController');</w:t>
      </w:r>
    </w:p>
    <w:p w14:paraId="6D6009C9" w14:textId="77A5CD63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</w:t>
      </w:r>
    </w:p>
    <w:p w14:paraId="4CA3A13A" w14:textId="58DE5A4B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test('Criação de produto', () =&gt; {</w:t>
      </w:r>
    </w:p>
    <w:p w14:paraId="1BBF5710" w14:textId="2373A63D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const produto = criarProduto('Lápis', 0.50, 'Lápis para desenho.');</w:t>
      </w:r>
    </w:p>
    <w:p w14:paraId="44424C64" w14:textId="0B01F2B8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expect(produto.nome).toBe('Lápis');</w:t>
      </w:r>
    </w:p>
    <w:p w14:paraId="6E763F19" w14:textId="73A0B04F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expect(produto.preco).toBe(0.50);</w:t>
      </w:r>
    </w:p>
    <w:p w14:paraId="37C575A3" w14:textId="19BC1299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 xml:space="preserve">    expect(produto.descricao).toBe('Lápis para desenho.');</w:t>
      </w:r>
    </w:p>
    <w:p w14:paraId="70471659" w14:textId="4C715C10" w:rsidR="3BA418C0" w:rsidRPr="002F4F73" w:rsidRDefault="3BA418C0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  <w:r w:rsidRPr="002F4F73"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  <w:t>});</w:t>
      </w:r>
    </w:p>
    <w:p w14:paraId="60ECDA0E" w14:textId="1A880068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p w14:paraId="0368501D" w14:textId="29AB90D3" w:rsidR="5BF07722" w:rsidRPr="002F4F73" w:rsidRDefault="5BF07722" w:rsidP="5BF07722">
      <w:pPr>
        <w:rPr>
          <w:rFonts w:ascii="Verdana" w:eastAsia="Poppins Light" w:hAnsi="Verdana" w:cs="Poppins"/>
          <w:noProof/>
          <w:color w:val="000000" w:themeColor="text1"/>
          <w:sz w:val="18"/>
          <w:szCs w:val="18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E00CC" w:rsidRPr="002F4F73" w14:paraId="35431A16" w14:textId="77777777" w:rsidTr="5BF07722">
        <w:trPr>
          <w:trHeight w:val="300"/>
        </w:trPr>
        <w:tc>
          <w:tcPr>
            <w:tcW w:w="8919" w:type="dxa"/>
          </w:tcPr>
          <w:p w14:paraId="4D223B20" w14:textId="77777777" w:rsidR="007E00CC" w:rsidRPr="002F4F73" w:rsidRDefault="007E00CC" w:rsidP="004A4CC3">
            <w:pPr>
              <w:pStyle w:val="PargrafodaLista"/>
              <w:spacing w:line="360" w:lineRule="auto"/>
              <w:ind w:left="0"/>
              <w:rPr>
                <w:rFonts w:ascii="Verdana" w:hAnsi="Verdana" w:cs="Poppins"/>
                <w:noProof/>
                <w:sz w:val="18"/>
                <w:szCs w:val="18"/>
              </w:rPr>
            </w:pPr>
          </w:p>
        </w:tc>
      </w:tr>
    </w:tbl>
    <w:p w14:paraId="55C04BA1" w14:textId="77777777" w:rsidR="007E00CC" w:rsidRPr="002F4F73" w:rsidRDefault="007E00CC" w:rsidP="007E00CC">
      <w:pPr>
        <w:spacing w:line="276" w:lineRule="auto"/>
        <w:rPr>
          <w:rFonts w:ascii="Verdana" w:hAnsi="Verdana" w:cs="Poppins"/>
          <w:noProof/>
          <w:color w:val="000000" w:themeColor="text1"/>
          <w:sz w:val="18"/>
          <w:szCs w:val="18"/>
        </w:rPr>
      </w:pPr>
    </w:p>
    <w:sectPr w:rsidR="007E00CC" w:rsidRPr="002F4F73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EEF1" w14:textId="77777777" w:rsidR="00B5510C" w:rsidRDefault="00B5510C">
      <w:r>
        <w:separator/>
      </w:r>
    </w:p>
  </w:endnote>
  <w:endnote w:type="continuationSeparator" w:id="0">
    <w:p w14:paraId="310979CB" w14:textId="77777777" w:rsidR="00B5510C" w:rsidRDefault="00B5510C">
      <w:r>
        <w:continuationSeparator/>
      </w:r>
    </w:p>
  </w:endnote>
  <w:endnote w:type="continuationNotice" w:id="1">
    <w:p w14:paraId="2B0C879B" w14:textId="77777777" w:rsidR="00B5510C" w:rsidRDefault="00B55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66E3664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E0784A">
              <w:rPr>
                <w:rFonts w:ascii="Poppins" w:hAnsi="Poppins" w:cs="Poppins"/>
                <w:sz w:val="20"/>
                <w:szCs w:val="20"/>
              </w:rPr>
              <w:t>B1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E0784A">
              <w:rPr>
                <w:rFonts w:ascii="Poppins" w:hAnsi="Poppins" w:cs="Poppins"/>
                <w:sz w:val="20"/>
                <w:szCs w:val="20"/>
              </w:rPr>
              <w:t>C3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00B2F47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0784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0784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DC47" w14:textId="77777777" w:rsidR="00B5510C" w:rsidRDefault="00B5510C">
      <w:r>
        <w:separator/>
      </w:r>
    </w:p>
  </w:footnote>
  <w:footnote w:type="continuationSeparator" w:id="0">
    <w:p w14:paraId="304FAC87" w14:textId="77777777" w:rsidR="00B5510C" w:rsidRDefault="00B5510C">
      <w:r>
        <w:continuationSeparator/>
      </w:r>
    </w:p>
  </w:footnote>
  <w:footnote w:type="continuationNotice" w:id="1">
    <w:p w14:paraId="73A6A06B" w14:textId="77777777" w:rsidR="00B5510C" w:rsidRDefault="00B55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E3D74"/>
    <w:multiLevelType w:val="hybridMultilevel"/>
    <w:tmpl w:val="8DA69B9A"/>
    <w:lvl w:ilvl="0" w:tplc="FD987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0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1AC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A9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27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A00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2CE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E1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8C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9C96A"/>
    <w:multiLevelType w:val="hybridMultilevel"/>
    <w:tmpl w:val="CB12F9AA"/>
    <w:lvl w:ilvl="0" w:tplc="7BE23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CF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C5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02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60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E7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07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02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C0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80100"/>
    <w:multiLevelType w:val="hybridMultilevel"/>
    <w:tmpl w:val="889A0958"/>
    <w:lvl w:ilvl="0" w:tplc="B9B03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F4F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8E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25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2B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F45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28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41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84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7016F"/>
    <w:multiLevelType w:val="hybridMultilevel"/>
    <w:tmpl w:val="1938BF0A"/>
    <w:lvl w:ilvl="0" w:tplc="70A84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C3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D44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67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EC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25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65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28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B40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9EF55"/>
    <w:multiLevelType w:val="hybridMultilevel"/>
    <w:tmpl w:val="15C68BE8"/>
    <w:lvl w:ilvl="0" w:tplc="BC569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AC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2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E0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8B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CF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40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EB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27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86A18"/>
    <w:multiLevelType w:val="hybridMultilevel"/>
    <w:tmpl w:val="CC76490C"/>
    <w:lvl w:ilvl="0" w:tplc="A0A67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0C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88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8F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8A1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62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4C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64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800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79C00"/>
    <w:multiLevelType w:val="hybridMultilevel"/>
    <w:tmpl w:val="5EA8A80E"/>
    <w:lvl w:ilvl="0" w:tplc="9FA2B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4F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29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F6F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AC9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6C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C7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AA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0D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716A5"/>
    <w:multiLevelType w:val="hybridMultilevel"/>
    <w:tmpl w:val="9AA2DC30"/>
    <w:lvl w:ilvl="0" w:tplc="D638C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A2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5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8E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25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09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23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20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8D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A51444"/>
    <w:multiLevelType w:val="hybridMultilevel"/>
    <w:tmpl w:val="B6E61C02"/>
    <w:lvl w:ilvl="0" w:tplc="F2985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C3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29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AB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87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380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05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4E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A5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097">
    <w:abstractNumId w:val="26"/>
  </w:num>
  <w:num w:numId="2" w16cid:durableId="380710407">
    <w:abstractNumId w:val="11"/>
  </w:num>
  <w:num w:numId="3" w16cid:durableId="231551627">
    <w:abstractNumId w:val="14"/>
  </w:num>
  <w:num w:numId="4" w16cid:durableId="718360129">
    <w:abstractNumId w:val="24"/>
  </w:num>
  <w:num w:numId="5" w16cid:durableId="1666854033">
    <w:abstractNumId w:val="20"/>
  </w:num>
  <w:num w:numId="6" w16cid:durableId="1854175852">
    <w:abstractNumId w:val="25"/>
  </w:num>
  <w:num w:numId="7" w16cid:durableId="1193301634">
    <w:abstractNumId w:val="15"/>
  </w:num>
  <w:num w:numId="8" w16cid:durableId="1653483289">
    <w:abstractNumId w:val="7"/>
  </w:num>
  <w:num w:numId="9" w16cid:durableId="242643901">
    <w:abstractNumId w:val="10"/>
  </w:num>
  <w:num w:numId="10" w16cid:durableId="1598368449">
    <w:abstractNumId w:val="8"/>
  </w:num>
  <w:num w:numId="11" w16cid:durableId="804850974">
    <w:abstractNumId w:val="9"/>
  </w:num>
  <w:num w:numId="12" w16cid:durableId="2005890923">
    <w:abstractNumId w:val="29"/>
  </w:num>
  <w:num w:numId="13" w16cid:durableId="217279410">
    <w:abstractNumId w:val="16"/>
  </w:num>
  <w:num w:numId="14" w16cid:durableId="943263780">
    <w:abstractNumId w:val="6"/>
  </w:num>
  <w:num w:numId="15" w16cid:durableId="1952545495">
    <w:abstractNumId w:val="1"/>
  </w:num>
  <w:num w:numId="16" w16cid:durableId="325282849">
    <w:abstractNumId w:val="22"/>
  </w:num>
  <w:num w:numId="17" w16cid:durableId="1696343256">
    <w:abstractNumId w:val="4"/>
  </w:num>
  <w:num w:numId="18" w16cid:durableId="1248809576">
    <w:abstractNumId w:val="21"/>
  </w:num>
  <w:num w:numId="19" w16cid:durableId="1034232261">
    <w:abstractNumId w:val="5"/>
  </w:num>
  <w:num w:numId="20" w16cid:durableId="1781603738">
    <w:abstractNumId w:val="23"/>
  </w:num>
  <w:num w:numId="21" w16cid:durableId="191844000">
    <w:abstractNumId w:val="2"/>
  </w:num>
  <w:num w:numId="22" w16cid:durableId="1255211724">
    <w:abstractNumId w:val="28"/>
  </w:num>
  <w:num w:numId="23" w16cid:durableId="999893799">
    <w:abstractNumId w:val="17"/>
  </w:num>
  <w:num w:numId="24" w16cid:durableId="2080441700">
    <w:abstractNumId w:val="0"/>
  </w:num>
  <w:num w:numId="25" w16cid:durableId="847670441">
    <w:abstractNumId w:val="19"/>
  </w:num>
  <w:num w:numId="26" w16cid:durableId="4329963">
    <w:abstractNumId w:val="30"/>
  </w:num>
  <w:num w:numId="27" w16cid:durableId="510295756">
    <w:abstractNumId w:val="12"/>
  </w:num>
  <w:num w:numId="28" w16cid:durableId="220990470">
    <w:abstractNumId w:val="18"/>
  </w:num>
  <w:num w:numId="29" w16cid:durableId="287856637">
    <w:abstractNumId w:val="27"/>
  </w:num>
  <w:num w:numId="30" w16cid:durableId="1305742853">
    <w:abstractNumId w:val="3"/>
  </w:num>
  <w:num w:numId="31" w16cid:durableId="1031490487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4EF2"/>
    <w:rsid w:val="000278D8"/>
    <w:rsid w:val="00040739"/>
    <w:rsid w:val="00093C5A"/>
    <w:rsid w:val="000A4E65"/>
    <w:rsid w:val="000C6619"/>
    <w:rsid w:val="000D2452"/>
    <w:rsid w:val="000D596E"/>
    <w:rsid w:val="000D61BD"/>
    <w:rsid w:val="000F7DE9"/>
    <w:rsid w:val="00117879"/>
    <w:rsid w:val="00124756"/>
    <w:rsid w:val="00131E78"/>
    <w:rsid w:val="001340F6"/>
    <w:rsid w:val="00146905"/>
    <w:rsid w:val="00160195"/>
    <w:rsid w:val="001904F2"/>
    <w:rsid w:val="001916A7"/>
    <w:rsid w:val="00193AF9"/>
    <w:rsid w:val="001A2D86"/>
    <w:rsid w:val="001A32C9"/>
    <w:rsid w:val="001C335A"/>
    <w:rsid w:val="001E3B98"/>
    <w:rsid w:val="001E67F0"/>
    <w:rsid w:val="001E7BC0"/>
    <w:rsid w:val="001F63E7"/>
    <w:rsid w:val="00226B1B"/>
    <w:rsid w:val="002344C7"/>
    <w:rsid w:val="0023450C"/>
    <w:rsid w:val="002372B1"/>
    <w:rsid w:val="002419B8"/>
    <w:rsid w:val="00252F67"/>
    <w:rsid w:val="00256D8D"/>
    <w:rsid w:val="002632D3"/>
    <w:rsid w:val="00264B6B"/>
    <w:rsid w:val="00265DC0"/>
    <w:rsid w:val="00274314"/>
    <w:rsid w:val="002A3A6F"/>
    <w:rsid w:val="002B24DB"/>
    <w:rsid w:val="002C6EC9"/>
    <w:rsid w:val="002D1A6D"/>
    <w:rsid w:val="002D51E3"/>
    <w:rsid w:val="002D6138"/>
    <w:rsid w:val="002E18AA"/>
    <w:rsid w:val="002E6314"/>
    <w:rsid w:val="002F4F73"/>
    <w:rsid w:val="003009B4"/>
    <w:rsid w:val="003031BD"/>
    <w:rsid w:val="003365AE"/>
    <w:rsid w:val="003621AC"/>
    <w:rsid w:val="00367C72"/>
    <w:rsid w:val="00374B0B"/>
    <w:rsid w:val="00382FF5"/>
    <w:rsid w:val="003C032E"/>
    <w:rsid w:val="003D71CA"/>
    <w:rsid w:val="00413351"/>
    <w:rsid w:val="00454835"/>
    <w:rsid w:val="00464B32"/>
    <w:rsid w:val="00491C71"/>
    <w:rsid w:val="00493B10"/>
    <w:rsid w:val="004B66A3"/>
    <w:rsid w:val="004C615B"/>
    <w:rsid w:val="004E27C3"/>
    <w:rsid w:val="004E64FA"/>
    <w:rsid w:val="004E713D"/>
    <w:rsid w:val="004E73B9"/>
    <w:rsid w:val="00525F11"/>
    <w:rsid w:val="0054587F"/>
    <w:rsid w:val="005517B2"/>
    <w:rsid w:val="005545C4"/>
    <w:rsid w:val="00585F34"/>
    <w:rsid w:val="00586C35"/>
    <w:rsid w:val="0059487A"/>
    <w:rsid w:val="005A5A09"/>
    <w:rsid w:val="005C3E87"/>
    <w:rsid w:val="005C53D4"/>
    <w:rsid w:val="005E1E05"/>
    <w:rsid w:val="005E4165"/>
    <w:rsid w:val="005F74BB"/>
    <w:rsid w:val="0060776C"/>
    <w:rsid w:val="00624F86"/>
    <w:rsid w:val="0063273B"/>
    <w:rsid w:val="00646214"/>
    <w:rsid w:val="006703F8"/>
    <w:rsid w:val="006761D5"/>
    <w:rsid w:val="00676B29"/>
    <w:rsid w:val="00696811"/>
    <w:rsid w:val="006A0B21"/>
    <w:rsid w:val="006B3AE9"/>
    <w:rsid w:val="006D04F2"/>
    <w:rsid w:val="007139E5"/>
    <w:rsid w:val="00723D5E"/>
    <w:rsid w:val="007668FD"/>
    <w:rsid w:val="007671B4"/>
    <w:rsid w:val="00773A8C"/>
    <w:rsid w:val="0078262D"/>
    <w:rsid w:val="007926C4"/>
    <w:rsid w:val="007B6ABF"/>
    <w:rsid w:val="007D07FB"/>
    <w:rsid w:val="007E00CC"/>
    <w:rsid w:val="007E2794"/>
    <w:rsid w:val="0080179B"/>
    <w:rsid w:val="00807C5F"/>
    <w:rsid w:val="00814E58"/>
    <w:rsid w:val="008343FE"/>
    <w:rsid w:val="0083474B"/>
    <w:rsid w:val="00841D59"/>
    <w:rsid w:val="00851368"/>
    <w:rsid w:val="0085229C"/>
    <w:rsid w:val="008558DA"/>
    <w:rsid w:val="0086542F"/>
    <w:rsid w:val="008708BF"/>
    <w:rsid w:val="00875DD6"/>
    <w:rsid w:val="008925A9"/>
    <w:rsid w:val="00896814"/>
    <w:rsid w:val="00897335"/>
    <w:rsid w:val="008A031A"/>
    <w:rsid w:val="008B4C24"/>
    <w:rsid w:val="008C06ED"/>
    <w:rsid w:val="008C7F02"/>
    <w:rsid w:val="008F5546"/>
    <w:rsid w:val="008F775A"/>
    <w:rsid w:val="009212FB"/>
    <w:rsid w:val="0092769D"/>
    <w:rsid w:val="00966015"/>
    <w:rsid w:val="00995A9C"/>
    <w:rsid w:val="009962FB"/>
    <w:rsid w:val="009B33B6"/>
    <w:rsid w:val="009D4E82"/>
    <w:rsid w:val="009E048E"/>
    <w:rsid w:val="009E4419"/>
    <w:rsid w:val="00A141EE"/>
    <w:rsid w:val="00A15FA7"/>
    <w:rsid w:val="00A17AB0"/>
    <w:rsid w:val="00A55D43"/>
    <w:rsid w:val="00AA60A0"/>
    <w:rsid w:val="00AB58CE"/>
    <w:rsid w:val="00AD08AB"/>
    <w:rsid w:val="00AD78A6"/>
    <w:rsid w:val="00B234D4"/>
    <w:rsid w:val="00B45591"/>
    <w:rsid w:val="00B5510C"/>
    <w:rsid w:val="00B83AA2"/>
    <w:rsid w:val="00B9313E"/>
    <w:rsid w:val="00BA6A76"/>
    <w:rsid w:val="00BB6AA4"/>
    <w:rsid w:val="00C12E4A"/>
    <w:rsid w:val="00C42339"/>
    <w:rsid w:val="00C4723D"/>
    <w:rsid w:val="00C6070E"/>
    <w:rsid w:val="00C62CE1"/>
    <w:rsid w:val="00C96A8D"/>
    <w:rsid w:val="00CA0628"/>
    <w:rsid w:val="00CA4523"/>
    <w:rsid w:val="00CC29DE"/>
    <w:rsid w:val="00CC2A45"/>
    <w:rsid w:val="00CF76E4"/>
    <w:rsid w:val="00D03B93"/>
    <w:rsid w:val="00D04488"/>
    <w:rsid w:val="00D05B9C"/>
    <w:rsid w:val="00D14907"/>
    <w:rsid w:val="00D51D5F"/>
    <w:rsid w:val="00D55075"/>
    <w:rsid w:val="00D553AB"/>
    <w:rsid w:val="00D61A8F"/>
    <w:rsid w:val="00D91DF7"/>
    <w:rsid w:val="00D948D8"/>
    <w:rsid w:val="00DB514F"/>
    <w:rsid w:val="00DB605F"/>
    <w:rsid w:val="00DD15E3"/>
    <w:rsid w:val="00DD5204"/>
    <w:rsid w:val="00DE0423"/>
    <w:rsid w:val="00DE0C0D"/>
    <w:rsid w:val="00DE328E"/>
    <w:rsid w:val="00DF5B3C"/>
    <w:rsid w:val="00E0784A"/>
    <w:rsid w:val="00E10D86"/>
    <w:rsid w:val="00E16974"/>
    <w:rsid w:val="00E227A8"/>
    <w:rsid w:val="00E255E5"/>
    <w:rsid w:val="00E36169"/>
    <w:rsid w:val="00E400A6"/>
    <w:rsid w:val="00E6016A"/>
    <w:rsid w:val="00E71901"/>
    <w:rsid w:val="00E7251F"/>
    <w:rsid w:val="00E73E76"/>
    <w:rsid w:val="00E77AF3"/>
    <w:rsid w:val="00EA3B37"/>
    <w:rsid w:val="00EF47B1"/>
    <w:rsid w:val="00EF4AFE"/>
    <w:rsid w:val="00F044D7"/>
    <w:rsid w:val="00F23E5C"/>
    <w:rsid w:val="00F26F13"/>
    <w:rsid w:val="00F472E5"/>
    <w:rsid w:val="00F51FEF"/>
    <w:rsid w:val="00F52AA0"/>
    <w:rsid w:val="00F57059"/>
    <w:rsid w:val="00F7712B"/>
    <w:rsid w:val="00F84AE5"/>
    <w:rsid w:val="00FB62CF"/>
    <w:rsid w:val="00FB68C7"/>
    <w:rsid w:val="00FC62D9"/>
    <w:rsid w:val="00FD7F1E"/>
    <w:rsid w:val="00FF3340"/>
    <w:rsid w:val="00FF3ECB"/>
    <w:rsid w:val="23F46451"/>
    <w:rsid w:val="3BA418C0"/>
    <w:rsid w:val="5BF07722"/>
    <w:rsid w:val="74B4A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47</TotalTime>
  <Pages>3</Pages>
  <Words>721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30</cp:revision>
  <cp:lastPrinted>2006-08-31T06:40:00Z</cp:lastPrinted>
  <dcterms:created xsi:type="dcterms:W3CDTF">2024-10-07T20:21:00Z</dcterms:created>
  <dcterms:modified xsi:type="dcterms:W3CDTF">2026-02-20T21:20:00Z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