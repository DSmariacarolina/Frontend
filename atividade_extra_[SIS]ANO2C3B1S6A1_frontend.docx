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AFD2" w14:textId="77777777" w:rsidR="00F32FB4" w:rsidRPr="00C90361" w:rsidRDefault="00F32FB4" w:rsidP="00F32FB4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C90361">
        <w:rPr>
          <w:rFonts w:ascii="Verdana" w:eastAsia="Verdana" w:hAnsi="Verdana" w:cs="Verdana"/>
          <w:b/>
          <w:bCs/>
        </w:rPr>
        <w:t>Frontend</w:t>
      </w:r>
    </w:p>
    <w:p w14:paraId="32D5E5F4" w14:textId="77777777" w:rsidR="00F32FB4" w:rsidRPr="00C90361" w:rsidRDefault="00F32FB4" w:rsidP="00F32FB4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C90361">
        <w:rPr>
          <w:rFonts w:ascii="Verdana" w:eastAsia="Verdana" w:hAnsi="Verdana" w:cs="Verdana"/>
          <w:b/>
          <w:bCs/>
        </w:rPr>
        <w:t>Entrega-AVA</w:t>
      </w:r>
    </w:p>
    <w:p w14:paraId="52E3933D" w14:textId="65EFC35E" w:rsidR="00F32FB4" w:rsidRDefault="00F32FB4" w:rsidP="00F32FB4">
      <w:pPr>
        <w:spacing w:line="288" w:lineRule="auto"/>
        <w:jc w:val="center"/>
        <w:rPr>
          <w:rFonts w:ascii="Verdana" w:hAnsi="Verdana" w:cs="Poppins Light"/>
          <w:u w:val="single"/>
        </w:rPr>
      </w:pPr>
      <w:r>
        <w:rPr>
          <w:rFonts w:ascii="Verdana" w:eastAsia="Verdana" w:hAnsi="Verdana" w:cs="Verdana"/>
          <w:b/>
          <w:bCs/>
        </w:rPr>
        <w:t>re</w:t>
      </w:r>
      <w:r>
        <w:rPr>
          <w:rFonts w:ascii="Verdana" w:eastAsia="Verdana" w:hAnsi="Verdana" w:cs="Verdana"/>
          <w:b/>
          <w:bCs/>
        </w:rPr>
        <w:t>_</w:t>
      </w:r>
      <w:r w:rsidRPr="00C90361">
        <w:rPr>
          <w:rFonts w:ascii="Verdana" w:eastAsia="Verdana" w:hAnsi="Verdana" w:cs="Verdana"/>
          <w:b/>
          <w:bCs/>
        </w:rPr>
        <w:t>[SIS]ANO2C3B1S</w:t>
      </w:r>
      <w:r>
        <w:rPr>
          <w:rFonts w:ascii="Verdana" w:eastAsia="Verdana" w:hAnsi="Verdana" w:cs="Verdana"/>
          <w:b/>
          <w:bCs/>
        </w:rPr>
        <w:t>6</w:t>
      </w:r>
      <w:r>
        <w:rPr>
          <w:rFonts w:ascii="Verdana" w:eastAsia="Verdana" w:hAnsi="Verdana" w:cs="Verdana"/>
          <w:b/>
          <w:bCs/>
        </w:rPr>
        <w:t>A1</w:t>
      </w:r>
    </w:p>
    <w:p w14:paraId="150B4459" w14:textId="77777777" w:rsidR="0060776C" w:rsidRPr="00F32FB4" w:rsidRDefault="0060776C" w:rsidP="0060776C">
      <w:pPr>
        <w:spacing w:line="288" w:lineRule="auto"/>
        <w:jc w:val="both"/>
        <w:rPr>
          <w:rFonts w:ascii="Verdana" w:hAnsi="Verdana" w:cs="Poppins"/>
          <w:sz w:val="18"/>
          <w:szCs w:val="18"/>
          <w:u w:val="single"/>
        </w:rPr>
      </w:pPr>
    </w:p>
    <w:p w14:paraId="5FE95BEB" w14:textId="3092312C" w:rsidR="003524A3" w:rsidRPr="00F32FB4" w:rsidRDefault="003524A3" w:rsidP="00F32FB4">
      <w:pPr>
        <w:jc w:val="both"/>
        <w:rPr>
          <w:rFonts w:ascii="Verdana" w:hAnsi="Verdana" w:cs="Poppins"/>
          <w:b/>
          <w:bCs/>
          <w:noProof/>
          <w:sz w:val="22"/>
          <w:szCs w:val="22"/>
          <w:highlight w:val="yellow"/>
        </w:rPr>
      </w:pPr>
      <w:r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Contextualização</w:t>
      </w:r>
    </w:p>
    <w:p w14:paraId="5FD24E00" w14:textId="77777777" w:rsidR="003524A3" w:rsidRPr="00F32FB4" w:rsidRDefault="003524A3" w:rsidP="00F32FB4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4ABA5E2E" w14:textId="36F7EA6E" w:rsidR="00FE0BE9" w:rsidRPr="00F32FB4" w:rsidRDefault="00FE0BE9" w:rsidP="00F32FB4">
      <w:pPr>
        <w:jc w:val="both"/>
        <w:rPr>
          <w:rFonts w:ascii="Verdana" w:hAnsi="Verdana" w:cs="Poppins"/>
          <w:noProof/>
          <w:sz w:val="18"/>
          <w:szCs w:val="18"/>
        </w:rPr>
      </w:pPr>
      <w:r w:rsidRPr="00F32FB4">
        <w:rPr>
          <w:rFonts w:ascii="Verdana" w:hAnsi="Verdana" w:cs="Poppins"/>
          <w:noProof/>
          <w:sz w:val="18"/>
          <w:szCs w:val="18"/>
        </w:rPr>
        <w:t>O que é Vue.js?</w:t>
      </w:r>
    </w:p>
    <w:p w14:paraId="478ECC20" w14:textId="77777777" w:rsidR="00FE0BE9" w:rsidRPr="00F32FB4" w:rsidRDefault="00FE0BE9" w:rsidP="00F32FB4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27C3F03F" w14:textId="6ABBF40F" w:rsidR="00FE0BE9" w:rsidRPr="00F32FB4" w:rsidRDefault="00FE0BE9" w:rsidP="00F32FB4">
      <w:pPr>
        <w:jc w:val="both"/>
        <w:rPr>
          <w:rFonts w:ascii="Verdana" w:hAnsi="Verdana" w:cs="Poppins"/>
          <w:noProof/>
          <w:sz w:val="18"/>
          <w:szCs w:val="18"/>
        </w:rPr>
      </w:pPr>
      <w:r w:rsidRPr="00F32FB4">
        <w:rPr>
          <w:rFonts w:ascii="Verdana" w:hAnsi="Verdana" w:cs="Poppins"/>
          <w:noProof/>
          <w:sz w:val="18"/>
          <w:szCs w:val="18"/>
        </w:rPr>
        <w:t xml:space="preserve">Vue.js é um framework JavaScript progressivo que facilita a construção de interfaces de usuário interativas e dinâmicas. </w:t>
      </w:r>
    </w:p>
    <w:p w14:paraId="22E45BA2" w14:textId="77777777" w:rsidR="00FE0BE9" w:rsidRPr="00F32FB4" w:rsidRDefault="00FE0BE9" w:rsidP="00F32FB4">
      <w:pPr>
        <w:jc w:val="both"/>
        <w:rPr>
          <w:rFonts w:ascii="Verdana" w:hAnsi="Verdana" w:cs="Poppins"/>
          <w:noProof/>
          <w:sz w:val="18"/>
          <w:szCs w:val="18"/>
        </w:rPr>
      </w:pPr>
      <w:r w:rsidRPr="00F32FB4">
        <w:rPr>
          <w:rFonts w:ascii="Verdana" w:hAnsi="Verdana" w:cs="Poppins"/>
          <w:noProof/>
          <w:sz w:val="18"/>
          <w:szCs w:val="18"/>
        </w:rPr>
        <w:t>Ele se concentra na camada de visualização de aplicações web e pode ser introduzido em projetos existentes de forma gradual, sem a necessidade de uma reestruturação completa.</w:t>
      </w:r>
    </w:p>
    <w:p w14:paraId="2D9C18EA" w14:textId="77777777" w:rsidR="00FE0BE9" w:rsidRPr="00F32FB4" w:rsidRDefault="00FE0BE9" w:rsidP="00F32FB4">
      <w:pPr>
        <w:jc w:val="both"/>
        <w:rPr>
          <w:rFonts w:ascii="Verdana" w:hAnsi="Verdana" w:cs="Poppins"/>
          <w:noProof/>
          <w:sz w:val="18"/>
          <w:szCs w:val="18"/>
        </w:rPr>
      </w:pPr>
      <w:r w:rsidRPr="00F32FB4">
        <w:rPr>
          <w:rFonts w:ascii="Verdana" w:hAnsi="Verdana" w:cs="Poppins"/>
          <w:noProof/>
          <w:sz w:val="18"/>
          <w:szCs w:val="18"/>
        </w:rPr>
        <w:t>Vue.js pode ser utilizado tanto para criar aplicações de página única (SPA) complexas quanto para adicionar interatividade a partes específicas de uma aplicação existente</w:t>
      </w:r>
    </w:p>
    <w:p w14:paraId="7A6A7334" w14:textId="77777777" w:rsidR="00FE0BE9" w:rsidRPr="00F32FB4" w:rsidRDefault="00FE0BE9" w:rsidP="00F32FB4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1FF0C3BA" w14:textId="26527EBB" w:rsidR="009A4184" w:rsidRPr="00F32FB4" w:rsidRDefault="006703F8" w:rsidP="00F32FB4">
      <w:pPr>
        <w:jc w:val="both"/>
        <w:rPr>
          <w:rFonts w:ascii="Verdana" w:hAnsi="Verdana" w:cs="Poppins"/>
          <w:b/>
          <w:bCs/>
          <w:noProof/>
          <w:sz w:val="22"/>
          <w:szCs w:val="22"/>
          <w:highlight w:val="yellow"/>
        </w:rPr>
      </w:pPr>
      <w:r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Atividade</w:t>
      </w:r>
      <w:r w:rsidR="000D596E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 xml:space="preserve">: </w:t>
      </w:r>
      <w:r w:rsidR="00C50092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i</w:t>
      </w:r>
      <w:r w:rsidR="009A4184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nstalação</w:t>
      </w:r>
      <w:r w:rsidR="00064DD7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, c</w:t>
      </w:r>
      <w:r w:rsidR="009A4184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 xml:space="preserve">onfiguração do Vue CLI e </w:t>
      </w:r>
      <w:r w:rsidR="00FF7750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c</w:t>
      </w:r>
      <w:r w:rsidR="009A4184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 xml:space="preserve">riação de </w:t>
      </w:r>
      <w:r w:rsidR="00FF7750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c</w:t>
      </w:r>
      <w:r w:rsidR="009A4184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 xml:space="preserve">omponentes </w:t>
      </w:r>
      <w:r w:rsidR="00FF7750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b</w:t>
      </w:r>
      <w:r w:rsidR="009A4184" w:rsidRPr="00F32FB4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ásicos</w:t>
      </w:r>
    </w:p>
    <w:p w14:paraId="522E1859" w14:textId="77777777" w:rsidR="000E2021" w:rsidRPr="00F32FB4" w:rsidRDefault="000E2021" w:rsidP="00F32FB4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16E44A55" w14:textId="77777777" w:rsidR="009A4184" w:rsidRPr="00F32FB4" w:rsidRDefault="009A4184" w:rsidP="00F32FB4">
      <w:pPr>
        <w:jc w:val="both"/>
        <w:rPr>
          <w:rFonts w:ascii="Verdana" w:hAnsi="Verdana" w:cs="Poppins"/>
          <w:noProof/>
          <w:sz w:val="18"/>
          <w:szCs w:val="18"/>
        </w:rPr>
      </w:pPr>
      <w:r w:rsidRPr="00F32FB4">
        <w:rPr>
          <w:rFonts w:ascii="Verdana" w:hAnsi="Verdana" w:cs="Poppins"/>
          <w:noProof/>
          <w:sz w:val="18"/>
          <w:szCs w:val="18"/>
        </w:rPr>
        <w:t xml:space="preserve">Você foi contratado pela empresa </w:t>
      </w:r>
      <w:r w:rsidRPr="00F32FB4">
        <w:rPr>
          <w:rFonts w:ascii="Verdana" w:hAnsi="Verdana" w:cs="Poppins"/>
          <w:b/>
          <w:bCs/>
          <w:noProof/>
          <w:sz w:val="18"/>
          <w:szCs w:val="18"/>
        </w:rPr>
        <w:t>WebCraft Solutions</w:t>
      </w:r>
      <w:r w:rsidRPr="00F32FB4">
        <w:rPr>
          <w:rFonts w:ascii="Verdana" w:hAnsi="Verdana" w:cs="Poppins"/>
          <w:noProof/>
          <w:sz w:val="18"/>
          <w:szCs w:val="18"/>
        </w:rPr>
        <w:t xml:space="preserve">, especializada no desenvolvimento de interfaces web modernas, para construir um aplicativo de dashboard que exibe informações em tempo real. Para isso, você utilizará o </w:t>
      </w:r>
      <w:r w:rsidRPr="00F32FB4">
        <w:rPr>
          <w:rFonts w:ascii="Verdana" w:hAnsi="Verdana" w:cs="Poppins"/>
          <w:b/>
          <w:bCs/>
          <w:noProof/>
          <w:sz w:val="18"/>
          <w:szCs w:val="18"/>
        </w:rPr>
        <w:t>Vue.js</w:t>
      </w:r>
      <w:r w:rsidRPr="00F32FB4">
        <w:rPr>
          <w:rFonts w:ascii="Verdana" w:hAnsi="Verdana" w:cs="Poppins"/>
          <w:noProof/>
          <w:sz w:val="18"/>
          <w:szCs w:val="18"/>
        </w:rPr>
        <w:t>, um framework JavaScript progressivo que permite criar interfaces de usuário dinâmicas e reativas.</w:t>
      </w:r>
    </w:p>
    <w:p w14:paraId="6A1841AD" w14:textId="77777777" w:rsidR="00FF7750" w:rsidRPr="00F32FB4" w:rsidRDefault="00FF7750" w:rsidP="00F32FB4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34ADE6B3" w14:textId="49B27C32" w:rsidR="0C9AC065" w:rsidRPr="00F32FB4" w:rsidRDefault="0C9AC065" w:rsidP="00F32FB4">
      <w:pPr>
        <w:jc w:val="both"/>
        <w:rPr>
          <w:rFonts w:ascii="Verdana" w:eastAsia="Poppins Light" w:hAnsi="Verdana" w:cs="Poppins"/>
          <w:noProof/>
          <w:sz w:val="18"/>
          <w:szCs w:val="18"/>
        </w:rPr>
      </w:pPr>
      <w:r w:rsidRPr="00F32FB4">
        <w:rPr>
          <w:rFonts w:ascii="Verdana" w:hAnsi="Verdana" w:cs="Poppins"/>
          <w:noProof/>
          <w:sz w:val="18"/>
          <w:szCs w:val="18"/>
        </w:rPr>
        <w:t xml:space="preserve">O primeiro passo no desenvolvimento desse projeto é configurar o ambiente de desenvolvimento usando o Vue CLI e criar componentes básicos que serão reutilizados no aplicativo. </w:t>
      </w:r>
    </w:p>
    <w:p w14:paraId="243CA2F2" w14:textId="789A5AC8" w:rsidR="00F32FB4" w:rsidRPr="00F32FB4" w:rsidRDefault="00F32FB4" w:rsidP="00F32FB4">
      <w:pPr>
        <w:spacing w:line="276" w:lineRule="auto"/>
        <w:jc w:val="both"/>
        <w:rPr>
          <w:rFonts w:ascii="Verdana" w:hAnsi="Verdana" w:cs="Poppins"/>
          <w:noProof/>
          <w:sz w:val="18"/>
          <w:szCs w:val="18"/>
        </w:rPr>
      </w:pPr>
      <w:r>
        <w:rPr>
          <w:rFonts w:ascii="Verdana" w:hAnsi="Verdana" w:cs="Poppi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99B5A6" wp14:editId="1C34112D">
                <wp:simplePos x="0" y="0"/>
                <wp:positionH relativeFrom="column">
                  <wp:posOffset>-137529</wp:posOffset>
                </wp:positionH>
                <wp:positionV relativeFrom="paragraph">
                  <wp:posOffset>62824</wp:posOffset>
                </wp:positionV>
                <wp:extent cx="6393119" cy="2396613"/>
                <wp:effectExtent l="0" t="0" r="27305" b="22860"/>
                <wp:wrapNone/>
                <wp:docPr id="1952329234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119" cy="239661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03AEAE" id="Retângulo: Cantos Arredondados 1" o:spid="_x0000_s1026" style="position:absolute;margin-left:-10.85pt;margin-top:4.95pt;width:503.4pt;height:188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53075007" w14:textId="6A53D99E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b/>
          <w:bCs/>
          <w:noProof/>
          <w:color w:val="000000" w:themeColor="text1"/>
          <w:sz w:val="22"/>
          <w:szCs w:val="22"/>
        </w:rPr>
      </w:pPr>
      <w:r w:rsidRPr="00F32FB4">
        <w:rPr>
          <w:rFonts w:ascii="Verdana" w:hAnsi="Verdana" w:cs="Poppins"/>
          <w:b/>
          <w:bCs/>
          <w:noProof/>
          <w:color w:val="000000" w:themeColor="text1"/>
          <w:sz w:val="22"/>
          <w:szCs w:val="22"/>
        </w:rPr>
        <w:t>Instruções</w:t>
      </w:r>
      <w:r w:rsidR="00C50092" w:rsidRPr="00F32FB4">
        <w:rPr>
          <w:rFonts w:ascii="Verdana" w:hAnsi="Verdana" w:cs="Poppins"/>
          <w:b/>
          <w:bCs/>
          <w:noProof/>
          <w:color w:val="000000" w:themeColor="text1"/>
          <w:sz w:val="22"/>
          <w:szCs w:val="22"/>
        </w:rPr>
        <w:t>:</w:t>
      </w:r>
    </w:p>
    <w:p w14:paraId="5A960D89" w14:textId="77777777" w:rsidR="004561E7" w:rsidRPr="00F32FB4" w:rsidRDefault="004561E7" w:rsidP="00F32FB4">
      <w:pPr>
        <w:numPr>
          <w:ilvl w:val="0"/>
          <w:numId w:val="36"/>
        </w:num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Instalação do Vue CLI</w:t>
      </w:r>
    </w:p>
    <w:p w14:paraId="2D96F8E9" w14:textId="77777777" w:rsidR="00BD7190" w:rsidRPr="00F32FB4" w:rsidRDefault="004561E7" w:rsidP="00F32FB4">
      <w:pPr>
        <w:numPr>
          <w:ilvl w:val="1"/>
          <w:numId w:val="36"/>
        </w:num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Certifique-se de que você tem o Node.js e o NPM (Node Package Manager) instalados em sua máquina.</w:t>
      </w:r>
      <w:r w:rsidR="00C56BFC"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</w:t>
      </w:r>
    </w:p>
    <w:p w14:paraId="04952A0A" w14:textId="52735529" w:rsidR="004561E7" w:rsidRPr="00F32FB4" w:rsidRDefault="00BD7190" w:rsidP="00F32FB4">
      <w:pPr>
        <w:numPr>
          <w:ilvl w:val="1"/>
          <w:numId w:val="36"/>
        </w:num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Abra o prompt de comando (cmd) ou o Windows PowerShell e execute o seguinte comando para instalar o Vue CLI globalmente: npm install -g @vue/cli</w:t>
      </w:r>
      <w:r w:rsidRPr="00F32FB4">
        <w:rPr>
          <w:rFonts w:ascii="Verdana" w:hAnsi="Verdana"/>
          <w:noProof/>
          <w:color w:val="000000" w:themeColor="text1"/>
          <w:sz w:val="18"/>
          <w:szCs w:val="18"/>
        </w:rPr>
        <w:t> </w:t>
      </w: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 </w:t>
      </w:r>
    </w:p>
    <w:p w14:paraId="2CB54704" w14:textId="28A541C1" w:rsidR="004561E7" w:rsidRPr="00F32FB4" w:rsidRDefault="004561E7" w:rsidP="00F32FB4">
      <w:pPr>
        <w:pStyle w:val="PargrafodaLista"/>
        <w:numPr>
          <w:ilvl w:val="0"/>
          <w:numId w:val="36"/>
        </w:numPr>
        <w:jc w:val="both"/>
        <w:rPr>
          <w:rFonts w:ascii="Verdana" w:hAnsi="Verdana" w:cs="Poppins"/>
          <w:sz w:val="18"/>
          <w:szCs w:val="18"/>
        </w:rPr>
      </w:pPr>
      <w:r w:rsidRPr="00F32FB4">
        <w:rPr>
          <w:rFonts w:ascii="Verdana" w:hAnsi="Verdana" w:cs="Poppins"/>
          <w:sz w:val="18"/>
          <w:szCs w:val="18"/>
        </w:rPr>
        <w:t xml:space="preserve">Após a instalação, </w:t>
      </w:r>
      <w:r w:rsidR="00C56BFC" w:rsidRPr="00F32FB4">
        <w:rPr>
          <w:rFonts w:ascii="Verdana" w:hAnsi="Verdana" w:cs="Poppins"/>
          <w:sz w:val="18"/>
          <w:szCs w:val="18"/>
        </w:rPr>
        <w:t xml:space="preserve">navegue até o diretório onde deseja criar o projeto. </w:t>
      </w:r>
      <w:r w:rsidR="00F32FB4" w:rsidRPr="00F32FB4">
        <w:rPr>
          <w:rFonts w:ascii="Verdana" w:hAnsi="Verdana" w:cs="Poppins"/>
          <w:sz w:val="18"/>
          <w:szCs w:val="18"/>
        </w:rPr>
        <w:t>Crie um</w:t>
      </w:r>
      <w:r w:rsidRPr="00F32FB4">
        <w:rPr>
          <w:rFonts w:ascii="Verdana" w:hAnsi="Verdana" w:cs="Poppins"/>
          <w:sz w:val="18"/>
          <w:szCs w:val="18"/>
        </w:rPr>
        <w:t xml:space="preserve"> projeto </w:t>
      </w:r>
      <w:proofErr w:type="spellStart"/>
      <w:r w:rsidRPr="00F32FB4">
        <w:rPr>
          <w:rFonts w:ascii="Verdana" w:hAnsi="Verdana" w:cs="Poppins"/>
          <w:sz w:val="18"/>
          <w:szCs w:val="18"/>
        </w:rPr>
        <w:t>Vue</w:t>
      </w:r>
      <w:proofErr w:type="spellEnd"/>
      <w:r w:rsidRPr="00F32FB4">
        <w:rPr>
          <w:rFonts w:ascii="Verdana" w:hAnsi="Verdana" w:cs="Poppins"/>
          <w:sz w:val="18"/>
          <w:szCs w:val="18"/>
        </w:rPr>
        <w:t xml:space="preserve"> chamado </w:t>
      </w:r>
      <w:r w:rsidRPr="00F32FB4">
        <w:rPr>
          <w:rStyle w:val="CdigoHTML"/>
          <w:rFonts w:ascii="Verdana" w:hAnsi="Verdana" w:cs="Poppins"/>
          <w:sz w:val="18"/>
          <w:szCs w:val="18"/>
        </w:rPr>
        <w:t>dashboard-app</w:t>
      </w:r>
      <w:r w:rsidR="00C50092" w:rsidRPr="00F32FB4">
        <w:rPr>
          <w:rFonts w:ascii="Verdana" w:hAnsi="Verdana" w:cs="Poppins"/>
          <w:sz w:val="18"/>
          <w:szCs w:val="18"/>
        </w:rPr>
        <w:t>.</w:t>
      </w:r>
      <w:r w:rsidRPr="00F32FB4">
        <w:rPr>
          <w:rFonts w:ascii="Verdana" w:hAnsi="Verdana" w:cs="Poppins"/>
          <w:sz w:val="18"/>
          <w:szCs w:val="18"/>
        </w:rPr>
        <w:t xml:space="preserve"> Digite: </w:t>
      </w:r>
      <w:proofErr w:type="spellStart"/>
      <w:r w:rsidRPr="00F32FB4">
        <w:rPr>
          <w:rFonts w:ascii="Verdana" w:hAnsi="Verdana" w:cs="Poppins"/>
          <w:sz w:val="18"/>
          <w:szCs w:val="18"/>
        </w:rPr>
        <w:t>vue</w:t>
      </w:r>
      <w:proofErr w:type="spellEnd"/>
      <w:r w:rsidRPr="00F32FB4">
        <w:rPr>
          <w:rFonts w:ascii="Verdana" w:hAnsi="Verdana" w:cs="Poppins"/>
          <w:sz w:val="18"/>
          <w:szCs w:val="18"/>
        </w:rPr>
        <w:t xml:space="preserve"> </w:t>
      </w:r>
      <w:proofErr w:type="spellStart"/>
      <w:r w:rsidRPr="00F32FB4">
        <w:rPr>
          <w:rFonts w:ascii="Verdana" w:hAnsi="Verdana" w:cs="Poppins"/>
          <w:sz w:val="18"/>
          <w:szCs w:val="18"/>
        </w:rPr>
        <w:t>create</w:t>
      </w:r>
      <w:proofErr w:type="spellEnd"/>
      <w:r w:rsidRPr="00F32FB4">
        <w:rPr>
          <w:rFonts w:ascii="Verdana" w:hAnsi="Verdana" w:cs="Poppins"/>
          <w:sz w:val="18"/>
          <w:szCs w:val="18"/>
        </w:rPr>
        <w:t xml:space="preserve"> dashboard-app</w:t>
      </w:r>
    </w:p>
    <w:p w14:paraId="1330D333" w14:textId="4AE025F4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1476A97B" w14:textId="1ACAC9EB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Siga as instruções no terminal para selecionar as configurações</w:t>
      </w:r>
      <w:r w:rsidR="00C50092"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-</w:t>
      </w: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padrão do Vue CLI.</w:t>
      </w:r>
    </w:p>
    <w:p w14:paraId="69913C4E" w14:textId="70B10A85" w:rsidR="002A1D65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Navegue até o diretório do projeto recém-criado</w:t>
      </w:r>
      <w:r w:rsidR="00C50092"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. P</w:t>
      </w: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ara isso</w:t>
      </w:r>
      <w:r w:rsidR="00C50092"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,</w:t>
      </w: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pode digitar: </w:t>
      </w:r>
      <w:r w:rsidRPr="00F32FB4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cd dashboard-app</w:t>
      </w:r>
    </w:p>
    <w:p w14:paraId="1612C793" w14:textId="4D872FC4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Inicie o servidor de desenvolvimento para garantir que tudo esteja configurado corretamente digitando: </w:t>
      </w:r>
      <w:r w:rsidRPr="00F32FB4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npm run serve</w:t>
      </w:r>
    </w:p>
    <w:p w14:paraId="6F4BEE5A" w14:textId="7BA6547A" w:rsidR="004561E7" w:rsidRPr="00F32FB4" w:rsidRDefault="004561E7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Acesse o endereço </w:t>
      </w:r>
      <w:hyperlink r:id="rId10" w:history="1">
        <w:r w:rsidR="00C50092" w:rsidRPr="00F32FB4">
          <w:rPr>
            <w:rStyle w:val="Hyperlink"/>
            <w:rFonts w:ascii="Verdana" w:hAnsi="Verdana" w:cs="Poppins"/>
            <w:noProof/>
            <w:sz w:val="18"/>
            <w:szCs w:val="18"/>
          </w:rPr>
          <w:t>http://localhost:8080</w:t>
        </w:r>
      </w:hyperlink>
      <w:r w:rsidR="00C50092"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</w:t>
      </w: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no navegador para visualizar o projeto em execução.</w:t>
      </w:r>
    </w:p>
    <w:p w14:paraId="573A6A30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792E2545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3C7AA00E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0CB556FB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775A1004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13D24C21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19303683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6CC57218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1D96B07C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696210D4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2EA84D98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12FBB021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19B4EF55" w14:textId="77777777" w:rsidR="00F32FB4" w:rsidRPr="00F32FB4" w:rsidRDefault="00F32FB4" w:rsidP="00F32FB4">
      <w:pPr>
        <w:spacing w:line="276" w:lineRule="auto"/>
        <w:ind w:left="720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413ED49D" w14:textId="77777777" w:rsidR="008C1FF2" w:rsidRDefault="008C1FF2" w:rsidP="00F32FB4">
      <w:pPr>
        <w:spacing w:line="276" w:lineRule="auto"/>
        <w:jc w:val="both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</w:p>
    <w:p w14:paraId="4F03D4C7" w14:textId="4A5BDD1F" w:rsidR="004561E7" w:rsidRPr="008C1FF2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22"/>
          <w:szCs w:val="22"/>
        </w:rPr>
      </w:pPr>
      <w:r w:rsidRPr="008C1FF2">
        <w:rPr>
          <w:rFonts w:ascii="Verdana" w:hAnsi="Verdana" w:cs="Poppins"/>
          <w:b/>
          <w:bCs/>
          <w:noProof/>
          <w:color w:val="000000" w:themeColor="text1"/>
          <w:sz w:val="22"/>
          <w:szCs w:val="22"/>
        </w:rPr>
        <w:lastRenderedPageBreak/>
        <w:t xml:space="preserve">Criação de </w:t>
      </w:r>
      <w:r w:rsidR="00C50092" w:rsidRPr="008C1FF2">
        <w:rPr>
          <w:rFonts w:ascii="Verdana" w:hAnsi="Verdana" w:cs="Poppins"/>
          <w:b/>
          <w:bCs/>
          <w:noProof/>
          <w:color w:val="000000" w:themeColor="text1"/>
          <w:sz w:val="22"/>
          <w:szCs w:val="22"/>
        </w:rPr>
        <w:t>componentes básicos</w:t>
      </w:r>
    </w:p>
    <w:p w14:paraId="6106A74A" w14:textId="5EFDB7D2" w:rsidR="004561E7" w:rsidRPr="00F32FB4" w:rsidRDefault="008C1FF2" w:rsidP="00F32FB4">
      <w:pPr>
        <w:numPr>
          <w:ilvl w:val="0"/>
          <w:numId w:val="38"/>
        </w:num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</w:pPr>
      <w:r>
        <w:rPr>
          <w:rFonts w:ascii="Verdana" w:hAnsi="Verdana" w:cs="Poppins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681EB19" wp14:editId="1BBC36E7">
                <wp:simplePos x="0" y="0"/>
                <wp:positionH relativeFrom="column">
                  <wp:posOffset>-218645</wp:posOffset>
                </wp:positionH>
                <wp:positionV relativeFrom="paragraph">
                  <wp:posOffset>257912</wp:posOffset>
                </wp:positionV>
                <wp:extent cx="2949063" cy="3399340"/>
                <wp:effectExtent l="0" t="0" r="22860" b="10795"/>
                <wp:wrapNone/>
                <wp:docPr id="322784348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9063" cy="33993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83CBE4" id="Retângulo: Cantos Arredondados 2" o:spid="_x0000_s1026" style="position:absolute;margin-left:-17.2pt;margin-top:20.3pt;width:232.2pt;height:267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4561E7" w:rsidRPr="00F32FB4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 xml:space="preserve">Dentro do diretório src/components, crie um novo componente chamado </w:t>
      </w:r>
      <w:r w:rsidR="004561E7" w:rsidRPr="00F32FB4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  <w:t>Header.vue</w:t>
      </w:r>
      <w:r w:rsidR="004561E7" w:rsidRPr="00F32FB4">
        <w:rPr>
          <w:rFonts w:ascii="Verdana" w:hAnsi="Verdana" w:cs="Poppins"/>
          <w:noProof/>
          <w:color w:val="000000" w:themeColor="text1"/>
          <w:sz w:val="18"/>
          <w:szCs w:val="18"/>
          <w:highlight w:val="yellow"/>
        </w:rPr>
        <w:t xml:space="preserve"> com o seguinte conteúdo:</w:t>
      </w:r>
    </w:p>
    <w:p w14:paraId="0955C8BA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&lt;template&gt;</w:t>
      </w:r>
    </w:p>
    <w:p w14:paraId="3B024683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&lt;header&gt;</w:t>
      </w:r>
    </w:p>
    <w:p w14:paraId="6157D93E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  &lt;h1&gt;Dashboard WebCraft Solutions&lt;/h1&gt;</w:t>
      </w:r>
    </w:p>
    <w:p w14:paraId="02360E92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&lt;/header&gt;</w:t>
      </w:r>
    </w:p>
    <w:p w14:paraId="6ED9B1DB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&lt;/template&gt;</w:t>
      </w:r>
    </w:p>
    <w:p w14:paraId="30890EF4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150F82E1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&lt;script&gt;</w:t>
      </w:r>
    </w:p>
    <w:p w14:paraId="0F1CBC38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export default {</w:t>
      </w:r>
    </w:p>
    <w:p w14:paraId="5C6D78F3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name: 'Header'</w:t>
      </w:r>
    </w:p>
    <w:p w14:paraId="6EC5DC7D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}</w:t>
      </w:r>
    </w:p>
    <w:p w14:paraId="37A89BED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&lt;/script&gt;</w:t>
      </w:r>
    </w:p>
    <w:p w14:paraId="5A7297F5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793C6911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&lt;style scoped&gt;</w:t>
      </w:r>
    </w:p>
    <w:p w14:paraId="1D97B3EE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header {</w:t>
      </w:r>
    </w:p>
    <w:p w14:paraId="5FDE6396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background-color: #3b5998;</w:t>
      </w:r>
    </w:p>
    <w:p w14:paraId="719F5F2F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color: white;</w:t>
      </w:r>
    </w:p>
    <w:p w14:paraId="0A138B48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padding: 10px;</w:t>
      </w:r>
    </w:p>
    <w:p w14:paraId="2AD310B7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text-align: center;</w:t>
      </w:r>
    </w:p>
    <w:p w14:paraId="7E3501DC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}</w:t>
      </w:r>
    </w:p>
    <w:p w14:paraId="5BA61193" w14:textId="52955CC4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&lt;/style&gt;</w:t>
      </w:r>
    </w:p>
    <w:p w14:paraId="7FDE13B7" w14:textId="30F04BC1" w:rsidR="004561E7" w:rsidRPr="00F32FB4" w:rsidRDefault="00C06DAF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A41DF0" wp14:editId="7F130C0C">
                <wp:simplePos x="0" y="0"/>
                <wp:positionH relativeFrom="column">
                  <wp:posOffset>-336631</wp:posOffset>
                </wp:positionH>
                <wp:positionV relativeFrom="paragraph">
                  <wp:posOffset>213053</wp:posOffset>
                </wp:positionV>
                <wp:extent cx="4910496" cy="3973133"/>
                <wp:effectExtent l="0" t="0" r="23495" b="46990"/>
                <wp:wrapNone/>
                <wp:docPr id="86556085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0496" cy="397313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C29B55" id="Retângulo: Cantos Arredondados 3" o:spid="_x0000_s1026" style="position:absolute;margin-left:-26.5pt;margin-top:16.8pt;width:386.65pt;height:312.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181E48A9" w14:textId="11CE4316" w:rsidR="004561E7" w:rsidRPr="008C1FF2" w:rsidRDefault="004561E7" w:rsidP="00F32FB4">
      <w:pPr>
        <w:spacing w:line="276" w:lineRule="auto"/>
        <w:jc w:val="both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  <w:r w:rsidRPr="008C1FF2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  <w:t>Crie um segundo componente chamado Footer.vue com o seguinte conteúdo:</w:t>
      </w:r>
    </w:p>
    <w:p w14:paraId="285D7B1F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&lt;template&gt;</w:t>
      </w:r>
    </w:p>
    <w:p w14:paraId="254922DD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&lt;footer&gt;</w:t>
      </w:r>
    </w:p>
    <w:p w14:paraId="01CB4085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  &lt;p&gt;&amp;copy; 2024 WebCraft Solutions. </w:t>
      </w: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Todos os direitos reservados.&lt;/p&gt;</w:t>
      </w:r>
    </w:p>
    <w:p w14:paraId="6D76E5B0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 </w:t>
      </w: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&lt;/footer&gt;</w:t>
      </w:r>
    </w:p>
    <w:p w14:paraId="055673B3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&lt;/template&gt;</w:t>
      </w:r>
    </w:p>
    <w:p w14:paraId="60A14DA7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272CDF47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&lt;script&gt;</w:t>
      </w:r>
    </w:p>
    <w:p w14:paraId="7F7E77F0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export default {</w:t>
      </w:r>
    </w:p>
    <w:p w14:paraId="31CC2787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name: 'Footer'</w:t>
      </w:r>
    </w:p>
    <w:p w14:paraId="00152AE8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}</w:t>
      </w:r>
    </w:p>
    <w:p w14:paraId="471BB6FC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&lt;/script&gt;</w:t>
      </w:r>
    </w:p>
    <w:p w14:paraId="0D47BDF0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144E5FE1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&lt;style scoped&gt;</w:t>
      </w:r>
    </w:p>
    <w:p w14:paraId="1DC0FD5A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footer {</w:t>
      </w:r>
    </w:p>
    <w:p w14:paraId="0FC42B88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background-color: #333;</w:t>
      </w:r>
    </w:p>
    <w:p w14:paraId="73C6BEF8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color: white;</w:t>
      </w:r>
    </w:p>
    <w:p w14:paraId="2A9923A3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padding: 10px;</w:t>
      </w:r>
    </w:p>
    <w:p w14:paraId="4FF8DB49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text-align: center;</w:t>
      </w:r>
    </w:p>
    <w:p w14:paraId="19016CC5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position: fixed;</w:t>
      </w:r>
    </w:p>
    <w:p w14:paraId="66B66E99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bottom: 0;</w:t>
      </w:r>
    </w:p>
    <w:p w14:paraId="7FBDC3C9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width: 100%;</w:t>
      </w:r>
    </w:p>
    <w:p w14:paraId="2E0CFEEA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}</w:t>
      </w:r>
    </w:p>
    <w:p w14:paraId="7CE0CDBC" w14:textId="439C2B74" w:rsidR="004561E7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&lt;/style&gt;</w:t>
      </w:r>
    </w:p>
    <w:p w14:paraId="7491E2BA" w14:textId="77777777" w:rsidR="00C06DAF" w:rsidRDefault="00C06DAF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47E36E49" w14:textId="77777777" w:rsidR="00C06DAF" w:rsidRDefault="00C06DAF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51E45C54" w14:textId="77777777" w:rsidR="00C06DAF" w:rsidRDefault="00C06DAF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451E9EFA" w14:textId="77777777" w:rsidR="00C06DAF" w:rsidRPr="00F32FB4" w:rsidRDefault="00C06DAF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66A0541F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6D351365" w14:textId="35B5664D" w:rsidR="004561E7" w:rsidRPr="00C06DAF" w:rsidRDefault="00C06DAF" w:rsidP="00F32FB4">
      <w:pPr>
        <w:spacing w:line="276" w:lineRule="auto"/>
        <w:jc w:val="both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  <w:r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B22654D" wp14:editId="495DE9D1">
                <wp:simplePos x="0" y="0"/>
                <wp:positionH relativeFrom="column">
                  <wp:posOffset>-380877</wp:posOffset>
                </wp:positionH>
                <wp:positionV relativeFrom="paragraph">
                  <wp:posOffset>115591</wp:posOffset>
                </wp:positionV>
                <wp:extent cx="3192596" cy="3392130"/>
                <wp:effectExtent l="0" t="0" r="27305" b="18415"/>
                <wp:wrapNone/>
                <wp:docPr id="668491905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596" cy="33921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ABAE6" id="Retângulo: Cantos Arredondados 4" o:spid="_x0000_s1026" style="position:absolute;margin-left:-30pt;margin-top:9.1pt;width:251.4pt;height:267.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4561E7" w:rsidRPr="00C06DAF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  <w:t>Por fim, modifique o arquivo App.vue para incluir os componentes Header e Footer:</w:t>
      </w:r>
    </w:p>
    <w:p w14:paraId="53637D98" w14:textId="77777777" w:rsidR="004561E7" w:rsidRPr="00C06DAF" w:rsidRDefault="004561E7" w:rsidP="00F32FB4">
      <w:pPr>
        <w:spacing w:line="276" w:lineRule="auto"/>
        <w:jc w:val="both"/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lang w:val="en-US"/>
        </w:rPr>
      </w:pPr>
      <w:r w:rsidRPr="00C06DAF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lang w:val="en-US"/>
        </w:rPr>
        <w:t>&lt;template&gt;</w:t>
      </w:r>
    </w:p>
    <w:p w14:paraId="2AD60676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&lt;div id="app"&gt;</w:t>
      </w:r>
    </w:p>
    <w:p w14:paraId="6FC2B953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  &lt;Header /&gt;</w:t>
      </w:r>
    </w:p>
    <w:p w14:paraId="1C4CAAE7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  &lt;router-view/&gt;</w:t>
      </w:r>
    </w:p>
    <w:p w14:paraId="44451C3C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  &lt;Footer /&gt;</w:t>
      </w:r>
    </w:p>
    <w:p w14:paraId="2A590C1B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&lt;/div&gt;</w:t>
      </w:r>
    </w:p>
    <w:p w14:paraId="35322746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&lt;/template&gt;</w:t>
      </w:r>
    </w:p>
    <w:p w14:paraId="60197C7F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4CCA0CB2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&lt;script&gt;</w:t>
      </w:r>
    </w:p>
    <w:p w14:paraId="7E55EC77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import Header from './components/Header.vue'</w:t>
      </w:r>
    </w:p>
    <w:p w14:paraId="415D8F56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import Footer from './components/Footer.vue'</w:t>
      </w:r>
    </w:p>
    <w:p w14:paraId="3D50A4B1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</w:p>
    <w:p w14:paraId="59CAFAF5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>export default {</w:t>
      </w:r>
    </w:p>
    <w:p w14:paraId="5B0A6EFB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name: 'App',</w:t>
      </w:r>
    </w:p>
    <w:p w14:paraId="3A507531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components: {</w:t>
      </w:r>
    </w:p>
    <w:p w14:paraId="3BACA2C1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  <w:lang w:val="en-US"/>
        </w:rPr>
        <w:t xml:space="preserve">    </w:t>
      </w: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Header,</w:t>
      </w:r>
    </w:p>
    <w:p w14:paraId="68ECAAAA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   Footer</w:t>
      </w:r>
    </w:p>
    <w:p w14:paraId="5A5C32D1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 xml:space="preserve">  }</w:t>
      </w:r>
    </w:p>
    <w:p w14:paraId="1E166DD2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}</w:t>
      </w:r>
    </w:p>
    <w:p w14:paraId="2CE2EC4B" w14:textId="5D7FC85C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&lt;/script&gt;</w:t>
      </w:r>
    </w:p>
    <w:p w14:paraId="62DA9984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2E6B6415" w14:textId="77777777" w:rsidR="004561E7" w:rsidRPr="00C06DAF" w:rsidRDefault="004561E7" w:rsidP="00F32FB4">
      <w:pPr>
        <w:spacing w:line="276" w:lineRule="auto"/>
        <w:jc w:val="both"/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u w:val="single"/>
        </w:rPr>
      </w:pPr>
    </w:p>
    <w:p w14:paraId="68EB3B30" w14:textId="77777777" w:rsidR="004561E7" w:rsidRPr="00C06DAF" w:rsidRDefault="004561E7" w:rsidP="00F32FB4">
      <w:pPr>
        <w:spacing w:line="276" w:lineRule="auto"/>
        <w:ind w:left="1440"/>
        <w:jc w:val="both"/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u w:val="single"/>
        </w:rPr>
      </w:pPr>
      <w:r w:rsidRPr="00C06DAF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  <w:u w:val="single"/>
        </w:rPr>
        <w:t>Salve as alterações e verifique o resultado no navegador.</w:t>
      </w:r>
    </w:p>
    <w:p w14:paraId="7677306C" w14:textId="77777777" w:rsidR="004561E7" w:rsidRPr="00F32FB4" w:rsidRDefault="004561E7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6658805E" w14:textId="424F0229" w:rsidR="00AF3620" w:rsidRPr="00F32FB4" w:rsidRDefault="00AF3620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Explicações:</w:t>
      </w:r>
    </w:p>
    <w:p w14:paraId="2642CA97" w14:textId="77777777" w:rsidR="00AF3620" w:rsidRPr="00F32FB4" w:rsidRDefault="00AF3620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66067070" w14:textId="327EDD33" w:rsidR="004561E7" w:rsidRPr="00F32FB4" w:rsidRDefault="00AF3620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O arquivo principal é o App.vue, que vai servir como ponto de entrada para os componentes que você criou. Header.vue e Footer.vue</w:t>
      </w:r>
      <w:r w:rsidR="004E6415"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.</w:t>
      </w:r>
    </w:p>
    <w:p w14:paraId="41FAB13D" w14:textId="0EF65BF9" w:rsidR="004E6415" w:rsidRDefault="004E6415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  <w:r w:rsidRPr="00F32FB4">
        <w:rPr>
          <w:rFonts w:ascii="Verdana" w:hAnsi="Verdana" w:cs="Poppins"/>
          <w:noProof/>
          <w:color w:val="000000" w:themeColor="text1"/>
          <w:sz w:val="18"/>
          <w:szCs w:val="18"/>
        </w:rPr>
        <w:t>Quando você acessa a aplicação no navegador, o Vue.js pega o conteúdo do App.vue e renderiza na tela. O &lt;Header /&gt; e &lt;Footer /&gt; são substituídos pelo conteúdo dos respectivos componentes (Header.vue e Footer.vue).</w:t>
      </w:r>
    </w:p>
    <w:p w14:paraId="466402E7" w14:textId="77777777" w:rsidR="00C06DAF" w:rsidRPr="00F32FB4" w:rsidRDefault="00C06DAF" w:rsidP="00F32FB4">
      <w:pPr>
        <w:spacing w:line="276" w:lineRule="auto"/>
        <w:jc w:val="both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p w14:paraId="18625099" w14:textId="1287DB84" w:rsidR="009A4184" w:rsidRPr="00C06DAF" w:rsidRDefault="004E6415" w:rsidP="00F32FB4">
      <w:pPr>
        <w:spacing w:line="276" w:lineRule="auto"/>
        <w:jc w:val="both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  <w:r w:rsidRPr="00C06DAF">
        <w:rPr>
          <w:rFonts w:ascii="Verdana" w:hAnsi="Verdana" w:cs="Poppins"/>
          <w:b/>
          <w:bCs/>
          <w:noProof/>
          <w:color w:val="000000" w:themeColor="text1"/>
          <w:sz w:val="18"/>
          <w:szCs w:val="18"/>
          <w:highlight w:val="yellow"/>
        </w:rPr>
        <w:t>Assim, a página terá um cabeçalho na parte superior e um rodapé na parte inferior, com o título da página entre eles.</w:t>
      </w:r>
    </w:p>
    <w:sectPr w:rsidR="009A4184" w:rsidRPr="00C06DAF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CEA0" w14:textId="77777777" w:rsidR="00EA4F4A" w:rsidRDefault="00EA4F4A">
      <w:r>
        <w:separator/>
      </w:r>
    </w:p>
  </w:endnote>
  <w:endnote w:type="continuationSeparator" w:id="0">
    <w:p w14:paraId="3C547FC7" w14:textId="77777777" w:rsidR="00EA4F4A" w:rsidRDefault="00EA4F4A">
      <w:r>
        <w:continuationSeparator/>
      </w:r>
    </w:p>
  </w:endnote>
  <w:endnote w:type="continuationNotice" w:id="1">
    <w:p w14:paraId="5065FAD3" w14:textId="77777777" w:rsidR="00EA4F4A" w:rsidRDefault="00EA4F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F01DC" w14:textId="77777777" w:rsidR="00EA4F4A" w:rsidRDefault="00EA4F4A">
      <w:r>
        <w:separator/>
      </w:r>
    </w:p>
  </w:footnote>
  <w:footnote w:type="continuationSeparator" w:id="0">
    <w:p w14:paraId="459FCCDF" w14:textId="77777777" w:rsidR="00EA4F4A" w:rsidRDefault="00EA4F4A">
      <w:r>
        <w:continuationSeparator/>
      </w:r>
    </w:p>
  </w:footnote>
  <w:footnote w:type="continuationNotice" w:id="1">
    <w:p w14:paraId="303307DC" w14:textId="77777777" w:rsidR="00EA4F4A" w:rsidRDefault="00EA4F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22D9"/>
    <w:multiLevelType w:val="multilevel"/>
    <w:tmpl w:val="2CF2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1AB2"/>
    <w:multiLevelType w:val="multilevel"/>
    <w:tmpl w:val="CAFC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D552E"/>
    <w:multiLevelType w:val="multilevel"/>
    <w:tmpl w:val="08F6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D34F9"/>
    <w:multiLevelType w:val="multilevel"/>
    <w:tmpl w:val="CE7E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643B3"/>
    <w:multiLevelType w:val="multilevel"/>
    <w:tmpl w:val="DEBC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B95013"/>
    <w:multiLevelType w:val="multilevel"/>
    <w:tmpl w:val="4BAC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10296"/>
    <w:multiLevelType w:val="multilevel"/>
    <w:tmpl w:val="CCC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90AB1"/>
    <w:multiLevelType w:val="multilevel"/>
    <w:tmpl w:val="B6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16515E"/>
    <w:multiLevelType w:val="multilevel"/>
    <w:tmpl w:val="6F34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A1DBE"/>
    <w:multiLevelType w:val="multilevel"/>
    <w:tmpl w:val="7C54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5F020E"/>
    <w:multiLevelType w:val="multilevel"/>
    <w:tmpl w:val="DE88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43FE6"/>
    <w:multiLevelType w:val="multilevel"/>
    <w:tmpl w:val="5AE2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81852"/>
    <w:multiLevelType w:val="multilevel"/>
    <w:tmpl w:val="9060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F37931"/>
    <w:multiLevelType w:val="multilevel"/>
    <w:tmpl w:val="23C0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54BC5"/>
    <w:multiLevelType w:val="multilevel"/>
    <w:tmpl w:val="256A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B3CC0"/>
    <w:multiLevelType w:val="multilevel"/>
    <w:tmpl w:val="99E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1D4217"/>
    <w:multiLevelType w:val="multilevel"/>
    <w:tmpl w:val="64CA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70202">
    <w:abstractNumId w:val="11"/>
  </w:num>
  <w:num w:numId="2" w16cid:durableId="1911381479">
    <w:abstractNumId w:val="12"/>
  </w:num>
  <w:num w:numId="3" w16cid:durableId="823663702">
    <w:abstractNumId w:val="36"/>
  </w:num>
  <w:num w:numId="4" w16cid:durableId="1795100588">
    <w:abstractNumId w:val="19"/>
  </w:num>
  <w:num w:numId="5" w16cid:durableId="2039891086">
    <w:abstractNumId w:val="10"/>
  </w:num>
  <w:num w:numId="6" w16cid:durableId="619997924">
    <w:abstractNumId w:val="4"/>
  </w:num>
  <w:num w:numId="7" w16cid:durableId="1812361860">
    <w:abstractNumId w:val="30"/>
  </w:num>
  <w:num w:numId="8" w16cid:durableId="380131810">
    <w:abstractNumId w:val="8"/>
  </w:num>
  <w:num w:numId="9" w16cid:durableId="1863475779">
    <w:abstractNumId w:val="29"/>
  </w:num>
  <w:num w:numId="10" w16cid:durableId="446899403">
    <w:abstractNumId w:val="9"/>
  </w:num>
  <w:num w:numId="11" w16cid:durableId="683747618">
    <w:abstractNumId w:val="31"/>
  </w:num>
  <w:num w:numId="12" w16cid:durableId="1086538853">
    <w:abstractNumId w:val="6"/>
  </w:num>
  <w:num w:numId="13" w16cid:durableId="420417788">
    <w:abstractNumId w:val="34"/>
  </w:num>
  <w:num w:numId="14" w16cid:durableId="2141457503">
    <w:abstractNumId w:val="21"/>
  </w:num>
  <w:num w:numId="15" w16cid:durableId="587932924">
    <w:abstractNumId w:val="3"/>
  </w:num>
  <w:num w:numId="16" w16cid:durableId="862092643">
    <w:abstractNumId w:val="26"/>
  </w:num>
  <w:num w:numId="17" w16cid:durableId="933786288">
    <w:abstractNumId w:val="37"/>
  </w:num>
  <w:num w:numId="18" w16cid:durableId="229268768">
    <w:abstractNumId w:val="17"/>
  </w:num>
  <w:num w:numId="19" w16cid:durableId="218593377">
    <w:abstractNumId w:val="22"/>
  </w:num>
  <w:num w:numId="20" w16cid:durableId="1915578414">
    <w:abstractNumId w:val="33"/>
  </w:num>
  <w:num w:numId="21" w16cid:durableId="1086001288">
    <w:abstractNumId w:val="7"/>
  </w:num>
  <w:num w:numId="22" w16cid:durableId="1394038294">
    <w:abstractNumId w:val="18"/>
  </w:num>
  <w:num w:numId="23" w16cid:durableId="102969017">
    <w:abstractNumId w:val="15"/>
  </w:num>
  <w:num w:numId="24" w16cid:durableId="76484077">
    <w:abstractNumId w:val="16"/>
  </w:num>
  <w:num w:numId="25" w16cid:durableId="1967856523">
    <w:abstractNumId w:val="35"/>
  </w:num>
  <w:num w:numId="26" w16cid:durableId="191497709">
    <w:abstractNumId w:val="28"/>
  </w:num>
  <w:num w:numId="27" w16cid:durableId="1575164638">
    <w:abstractNumId w:val="20"/>
  </w:num>
  <w:num w:numId="28" w16cid:durableId="1984890826">
    <w:abstractNumId w:val="23"/>
  </w:num>
  <w:num w:numId="29" w16cid:durableId="1191990893">
    <w:abstractNumId w:val="38"/>
  </w:num>
  <w:num w:numId="30" w16cid:durableId="1399281212">
    <w:abstractNumId w:val="5"/>
  </w:num>
  <w:num w:numId="31" w16cid:durableId="428353881">
    <w:abstractNumId w:val="32"/>
  </w:num>
  <w:num w:numId="32" w16cid:durableId="1294020835">
    <w:abstractNumId w:val="2"/>
  </w:num>
  <w:num w:numId="33" w16cid:durableId="1219971930">
    <w:abstractNumId w:val="13"/>
  </w:num>
  <w:num w:numId="34" w16cid:durableId="567617829">
    <w:abstractNumId w:val="1"/>
  </w:num>
  <w:num w:numId="35" w16cid:durableId="516506739">
    <w:abstractNumId w:val="27"/>
  </w:num>
  <w:num w:numId="36" w16cid:durableId="1264530800">
    <w:abstractNumId w:val="25"/>
  </w:num>
  <w:num w:numId="37" w16cid:durableId="1882664312">
    <w:abstractNumId w:val="14"/>
  </w:num>
  <w:num w:numId="38" w16cid:durableId="76172244">
    <w:abstractNumId w:val="0"/>
  </w:num>
  <w:num w:numId="39" w16cid:durableId="311905160">
    <w:abstractNumId w:val="2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1E30"/>
    <w:rsid w:val="00002AC0"/>
    <w:rsid w:val="0001136D"/>
    <w:rsid w:val="00016193"/>
    <w:rsid w:val="000278D8"/>
    <w:rsid w:val="0003541D"/>
    <w:rsid w:val="00064DD7"/>
    <w:rsid w:val="00066EEF"/>
    <w:rsid w:val="00093C5A"/>
    <w:rsid w:val="000A4E65"/>
    <w:rsid w:val="000C6619"/>
    <w:rsid w:val="000D2452"/>
    <w:rsid w:val="000D596E"/>
    <w:rsid w:val="000D61BD"/>
    <w:rsid w:val="000E2021"/>
    <w:rsid w:val="000F339E"/>
    <w:rsid w:val="000F7DE9"/>
    <w:rsid w:val="00112651"/>
    <w:rsid w:val="00124756"/>
    <w:rsid w:val="00131E78"/>
    <w:rsid w:val="00160195"/>
    <w:rsid w:val="00175E60"/>
    <w:rsid w:val="001904F2"/>
    <w:rsid w:val="001916A7"/>
    <w:rsid w:val="001A2D86"/>
    <w:rsid w:val="001A32C9"/>
    <w:rsid w:val="001A57A8"/>
    <w:rsid w:val="001C335A"/>
    <w:rsid w:val="001E7BC0"/>
    <w:rsid w:val="001F63E7"/>
    <w:rsid w:val="0022433C"/>
    <w:rsid w:val="002344C7"/>
    <w:rsid w:val="0023450C"/>
    <w:rsid w:val="002372B1"/>
    <w:rsid w:val="00252F67"/>
    <w:rsid w:val="00256D8D"/>
    <w:rsid w:val="002632D3"/>
    <w:rsid w:val="00264B6B"/>
    <w:rsid w:val="00265DC0"/>
    <w:rsid w:val="002705D6"/>
    <w:rsid w:val="002A1D65"/>
    <w:rsid w:val="002A57B9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03CA0"/>
    <w:rsid w:val="003365AE"/>
    <w:rsid w:val="00340A52"/>
    <w:rsid w:val="003524A3"/>
    <w:rsid w:val="00367C72"/>
    <w:rsid w:val="00382FF5"/>
    <w:rsid w:val="003A334D"/>
    <w:rsid w:val="003C032E"/>
    <w:rsid w:val="003D71CA"/>
    <w:rsid w:val="003F7183"/>
    <w:rsid w:val="00413351"/>
    <w:rsid w:val="00454835"/>
    <w:rsid w:val="004561E7"/>
    <w:rsid w:val="00464B32"/>
    <w:rsid w:val="004852FC"/>
    <w:rsid w:val="00491C71"/>
    <w:rsid w:val="00493B10"/>
    <w:rsid w:val="004B66A3"/>
    <w:rsid w:val="004E6415"/>
    <w:rsid w:val="004E713D"/>
    <w:rsid w:val="004E73B9"/>
    <w:rsid w:val="005059C7"/>
    <w:rsid w:val="0054587F"/>
    <w:rsid w:val="005517B2"/>
    <w:rsid w:val="00585F34"/>
    <w:rsid w:val="005A5A09"/>
    <w:rsid w:val="005C53D4"/>
    <w:rsid w:val="005D0ED6"/>
    <w:rsid w:val="005E1E05"/>
    <w:rsid w:val="005E4165"/>
    <w:rsid w:val="005F4B6A"/>
    <w:rsid w:val="005F74BB"/>
    <w:rsid w:val="00604907"/>
    <w:rsid w:val="0060776C"/>
    <w:rsid w:val="00611781"/>
    <w:rsid w:val="0063273B"/>
    <w:rsid w:val="00646214"/>
    <w:rsid w:val="006703F8"/>
    <w:rsid w:val="006761D5"/>
    <w:rsid w:val="00676B29"/>
    <w:rsid w:val="00696811"/>
    <w:rsid w:val="006A0B21"/>
    <w:rsid w:val="006B3AE9"/>
    <w:rsid w:val="006D04F2"/>
    <w:rsid w:val="00701DBC"/>
    <w:rsid w:val="007139E5"/>
    <w:rsid w:val="00723D5E"/>
    <w:rsid w:val="0073417F"/>
    <w:rsid w:val="007671B4"/>
    <w:rsid w:val="00773A8C"/>
    <w:rsid w:val="0078262D"/>
    <w:rsid w:val="007B6ABF"/>
    <w:rsid w:val="007C4D60"/>
    <w:rsid w:val="007E00CC"/>
    <w:rsid w:val="0080179B"/>
    <w:rsid w:val="00814E58"/>
    <w:rsid w:val="0082599F"/>
    <w:rsid w:val="008343FE"/>
    <w:rsid w:val="0083474B"/>
    <w:rsid w:val="00841D59"/>
    <w:rsid w:val="00851368"/>
    <w:rsid w:val="0085229C"/>
    <w:rsid w:val="008708BF"/>
    <w:rsid w:val="00875DD6"/>
    <w:rsid w:val="0087759C"/>
    <w:rsid w:val="008925A9"/>
    <w:rsid w:val="00896814"/>
    <w:rsid w:val="00897335"/>
    <w:rsid w:val="008A031A"/>
    <w:rsid w:val="008B4C24"/>
    <w:rsid w:val="008C1FF2"/>
    <w:rsid w:val="008D0598"/>
    <w:rsid w:val="008E1B15"/>
    <w:rsid w:val="008F5546"/>
    <w:rsid w:val="008F775A"/>
    <w:rsid w:val="009212FB"/>
    <w:rsid w:val="0092769D"/>
    <w:rsid w:val="00966015"/>
    <w:rsid w:val="00993190"/>
    <w:rsid w:val="009A4184"/>
    <w:rsid w:val="009B33B6"/>
    <w:rsid w:val="009B4AF7"/>
    <w:rsid w:val="009C190E"/>
    <w:rsid w:val="009D50D9"/>
    <w:rsid w:val="009E4419"/>
    <w:rsid w:val="00A15FA7"/>
    <w:rsid w:val="00A55D43"/>
    <w:rsid w:val="00AA60A0"/>
    <w:rsid w:val="00AD78A6"/>
    <w:rsid w:val="00AF3620"/>
    <w:rsid w:val="00B45591"/>
    <w:rsid w:val="00B60928"/>
    <w:rsid w:val="00B60FAB"/>
    <w:rsid w:val="00B74FA4"/>
    <w:rsid w:val="00BA6A76"/>
    <w:rsid w:val="00BB6AA4"/>
    <w:rsid w:val="00BD7190"/>
    <w:rsid w:val="00C06DAF"/>
    <w:rsid w:val="00C12E4A"/>
    <w:rsid w:val="00C42339"/>
    <w:rsid w:val="00C4723D"/>
    <w:rsid w:val="00C50092"/>
    <w:rsid w:val="00C56BFC"/>
    <w:rsid w:val="00C6070E"/>
    <w:rsid w:val="00C62CE1"/>
    <w:rsid w:val="00C840A4"/>
    <w:rsid w:val="00C923DC"/>
    <w:rsid w:val="00C93AE2"/>
    <w:rsid w:val="00C96A8D"/>
    <w:rsid w:val="00CA0628"/>
    <w:rsid w:val="00CA4523"/>
    <w:rsid w:val="00CC29DE"/>
    <w:rsid w:val="00CC2A45"/>
    <w:rsid w:val="00CE58EE"/>
    <w:rsid w:val="00CF76E4"/>
    <w:rsid w:val="00D02F5F"/>
    <w:rsid w:val="00D03B93"/>
    <w:rsid w:val="00D04488"/>
    <w:rsid w:val="00D05B9C"/>
    <w:rsid w:val="00D20676"/>
    <w:rsid w:val="00D51D5F"/>
    <w:rsid w:val="00D55075"/>
    <w:rsid w:val="00D553AB"/>
    <w:rsid w:val="00D61A8F"/>
    <w:rsid w:val="00D84B4A"/>
    <w:rsid w:val="00D926B3"/>
    <w:rsid w:val="00D948D8"/>
    <w:rsid w:val="00DB514F"/>
    <w:rsid w:val="00DC626B"/>
    <w:rsid w:val="00DD5204"/>
    <w:rsid w:val="00DE0423"/>
    <w:rsid w:val="00DE0C0D"/>
    <w:rsid w:val="00DE328E"/>
    <w:rsid w:val="00E10D86"/>
    <w:rsid w:val="00E16974"/>
    <w:rsid w:val="00E227A8"/>
    <w:rsid w:val="00E255E5"/>
    <w:rsid w:val="00E36169"/>
    <w:rsid w:val="00E400A6"/>
    <w:rsid w:val="00E6016A"/>
    <w:rsid w:val="00E7168F"/>
    <w:rsid w:val="00E71901"/>
    <w:rsid w:val="00E73E76"/>
    <w:rsid w:val="00E77AF3"/>
    <w:rsid w:val="00EA3B37"/>
    <w:rsid w:val="00EA4F4A"/>
    <w:rsid w:val="00EF47B1"/>
    <w:rsid w:val="00EF4AFE"/>
    <w:rsid w:val="00F044D7"/>
    <w:rsid w:val="00F26850"/>
    <w:rsid w:val="00F26F13"/>
    <w:rsid w:val="00F32FB4"/>
    <w:rsid w:val="00F337C9"/>
    <w:rsid w:val="00F361D3"/>
    <w:rsid w:val="00F472E5"/>
    <w:rsid w:val="00F51FEF"/>
    <w:rsid w:val="00F52AA0"/>
    <w:rsid w:val="00F57059"/>
    <w:rsid w:val="00F751A8"/>
    <w:rsid w:val="00FB3DCF"/>
    <w:rsid w:val="00FB62CF"/>
    <w:rsid w:val="00FB68C7"/>
    <w:rsid w:val="00FD7F1E"/>
    <w:rsid w:val="00FE0BE9"/>
    <w:rsid w:val="00FE79CC"/>
    <w:rsid w:val="00FF3340"/>
    <w:rsid w:val="00FF3ECB"/>
    <w:rsid w:val="00FF7750"/>
    <w:rsid w:val="0C9AC065"/>
    <w:rsid w:val="34B25E5B"/>
    <w:rsid w:val="5F80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0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56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localhost:808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3</Pages>
  <Words>581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2</cp:revision>
  <cp:lastPrinted>2006-08-31T06:40:00Z</cp:lastPrinted>
  <dcterms:created xsi:type="dcterms:W3CDTF">2026-03-13T19:49:00Z</dcterms:created>
  <dcterms:modified xsi:type="dcterms:W3CDTF">2026-03-13T19:49:00Z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